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322BE8"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46321C">
            <w:pPr>
              <w:pStyle w:val="Titel"/>
              <w:keepNext/>
              <w:outlineLvl w:val="1"/>
            </w:pPr>
            <w:bookmarkStart w:id="0" w:name="_Toc22895143"/>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46321C">
            <w:pPr>
              <w:pStyle w:val="Beschriftung"/>
              <w:outlineLvl w:val="1"/>
              <w:rPr>
                <w:noProof/>
                <w:lang w:val="en-US"/>
              </w:rPr>
            </w:pPr>
            <w:bookmarkStart w:id="1" w:name="_Toc22895144"/>
            <w:r w:rsidRPr="003A4A5E">
              <w:rPr>
                <w:lang w:val="en-US"/>
              </w:rPr>
              <w:t xml:space="preserve">Abbildung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9F5BCC">
            <w:pPr>
              <w:pStyle w:val="Titel"/>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9F5BCC">
            <w:pPr>
              <w:pStyle w:val="Untertitel"/>
            </w:pPr>
          </w:p>
          <w:p w14:paraId="558081E0" w14:textId="77777777" w:rsidR="009F5BCC" w:rsidRPr="00451520" w:rsidRDefault="009F5BCC" w:rsidP="009F5BCC">
            <w:pPr>
              <w:rPr>
                <w:b/>
              </w:rPr>
            </w:pPr>
          </w:p>
          <w:p w14:paraId="3E034D3C" w14:textId="77777777" w:rsidR="00C92B28" w:rsidRPr="00451520" w:rsidRDefault="00C92B28" w:rsidP="009F5BCC">
            <w:pPr>
              <w:rPr>
                <w:b/>
              </w:rPr>
            </w:pPr>
          </w:p>
          <w:p w14:paraId="1FB6CEFD" w14:textId="77777777" w:rsidR="00C92B28" w:rsidRPr="00451520" w:rsidRDefault="00C92B28" w:rsidP="009F5BCC">
            <w:pPr>
              <w:rPr>
                <w:b/>
              </w:rPr>
            </w:pPr>
            <w:r w:rsidRPr="00451520">
              <w:rPr>
                <w:b/>
              </w:rPr>
              <w:t xml:space="preserve">Projektteam </w:t>
            </w:r>
            <w:r w:rsidR="006A0F05" w:rsidRPr="00451520">
              <w:rPr>
                <w:b/>
              </w:rPr>
              <w:t>17</w:t>
            </w:r>
          </w:p>
          <w:p w14:paraId="432F91BB" w14:textId="77777777" w:rsidR="00C92B28" w:rsidRPr="00451520" w:rsidRDefault="00C92B28" w:rsidP="009F5BCC">
            <w:pPr>
              <w:rPr>
                <w:b/>
              </w:rPr>
            </w:pPr>
          </w:p>
          <w:p w14:paraId="12F69A43" w14:textId="77777777" w:rsidR="00C92B28" w:rsidRPr="00451520" w:rsidRDefault="006A0F05" w:rsidP="009F5BCC">
            <w:pPr>
              <w:rPr>
                <w:b/>
              </w:rPr>
            </w:pPr>
            <w:r w:rsidRPr="00451520">
              <w:rPr>
                <w:b/>
              </w:rPr>
              <w:t>Lukas Zoller</w:t>
            </w:r>
          </w:p>
          <w:p w14:paraId="1988C253" w14:textId="43951507" w:rsidR="00C92B28" w:rsidRPr="00451520" w:rsidRDefault="006A0F05" w:rsidP="009F5BCC">
            <w:pPr>
              <w:rPr>
                <w:b/>
              </w:rPr>
            </w:pPr>
            <w:r w:rsidRPr="00451520">
              <w:rPr>
                <w:b/>
              </w:rPr>
              <w:t>Remo Hofmann</w:t>
            </w:r>
          </w:p>
          <w:p w14:paraId="495483EF" w14:textId="4A565239" w:rsidR="00100D54" w:rsidRPr="00451520" w:rsidRDefault="00100D54" w:rsidP="009F5BCC">
            <w:pPr>
              <w:rPr>
                <w:b/>
              </w:rPr>
            </w:pPr>
          </w:p>
          <w:p w14:paraId="6C9D2BD9" w14:textId="1E17B5B4" w:rsidR="00100D54" w:rsidRPr="00451520" w:rsidRDefault="00100D54" w:rsidP="009F5BCC">
            <w:pPr>
              <w:rPr>
                <w:b/>
              </w:rPr>
            </w:pPr>
            <w:r w:rsidRPr="00451520">
              <w:rPr>
                <w:b/>
              </w:rPr>
              <w:t>Projektbetreuer</w:t>
            </w:r>
          </w:p>
          <w:p w14:paraId="0EA2877F" w14:textId="7F86F081" w:rsidR="00100D54" w:rsidRPr="00451520" w:rsidRDefault="00100D54" w:rsidP="009F5BCC">
            <w:pPr>
              <w:rPr>
                <w:b/>
              </w:rPr>
            </w:pPr>
            <w:r w:rsidRPr="00451520">
              <w:rPr>
                <w:b/>
              </w:rPr>
              <w:t>Jürgen Vogel</w:t>
            </w:r>
          </w:p>
          <w:p w14:paraId="2E93B6A8" w14:textId="77777777" w:rsidR="00C92B28" w:rsidRPr="00451520" w:rsidRDefault="00C92B28" w:rsidP="009F5BCC">
            <w:pPr>
              <w:rPr>
                <w:b/>
              </w:rPr>
            </w:pPr>
          </w:p>
          <w:p w14:paraId="73D30FF6" w14:textId="3065BAA2" w:rsidR="009F5BCC" w:rsidRPr="00451520" w:rsidRDefault="00195363" w:rsidP="009F5BCC">
            <w:pPr>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6A0F05">
            <w:pPr>
              <w:rPr>
                <w:b/>
              </w:rPr>
            </w:pPr>
          </w:p>
          <w:p w14:paraId="5778BB8B" w14:textId="77777777" w:rsidR="006A0F05" w:rsidRPr="00451520" w:rsidRDefault="006A0F05" w:rsidP="006A0F05">
            <w:pPr>
              <w:tabs>
                <w:tab w:val="left" w:pos="1200"/>
              </w:tabs>
            </w:pPr>
            <w:r w:rsidRPr="00451520">
              <w:tab/>
            </w:r>
          </w:p>
        </w:tc>
      </w:tr>
      <w:tr w:rsidR="009F5BCC" w:rsidRPr="00322BE8"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D77EF2">
            <w:pPr>
              <w:pStyle w:val="Fuzeile"/>
              <w:rPr>
                <w:b/>
                <w:color w:val="697D91"/>
                <w:sz w:val="19"/>
                <w:szCs w:val="19"/>
              </w:rPr>
            </w:pPr>
            <w:r w:rsidRPr="00451520">
              <w:rPr>
                <w:b/>
                <w:color w:val="697D91"/>
                <w:sz w:val="19"/>
                <w:szCs w:val="19"/>
              </w:rPr>
              <w:t>Berner Fachhochschule</w:t>
            </w:r>
          </w:p>
          <w:p w14:paraId="74C6B90E" w14:textId="77777777" w:rsidR="00A02D37" w:rsidRPr="00451520" w:rsidRDefault="0016521D" w:rsidP="00100D54">
            <w:pPr>
              <w:pStyle w:val="Fuzeile"/>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2"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2"/>
          </w:p>
          <w:p w14:paraId="06B63ABC" w14:textId="6CA1B335" w:rsidR="009F5BCC" w:rsidRPr="003A4A5E" w:rsidRDefault="00100D54" w:rsidP="0065257C">
            <w:pPr>
              <w:pStyle w:val="Fuzeile"/>
              <w:rPr>
                <w:lang w:val="en-US"/>
              </w:rPr>
            </w:pPr>
            <w:r w:rsidRPr="003A4A5E">
              <w:rPr>
                <w:color w:val="697D91"/>
                <w:sz w:val="19"/>
                <w:szCs w:val="19"/>
                <w:lang w:val="en-US"/>
              </w:rPr>
              <w:t>Titelabbildung: Neural network. If then else / Wikimedia, CC BY-SA</w:t>
            </w:r>
          </w:p>
        </w:tc>
      </w:tr>
    </w:tbl>
    <w:p w14:paraId="20367142" w14:textId="77777777" w:rsidR="00F825B4" w:rsidRPr="003A4A5E" w:rsidRDefault="00F825B4" w:rsidP="004F7B96">
      <w:pPr>
        <w:pStyle w:val="Inhaltsverzeichnis"/>
        <w:spacing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pPr>
            <w:pStyle w:val="Inhaltsverzeichnisberschrift"/>
            <w:rPr>
              <w:lang w:val="de-CH"/>
            </w:rPr>
          </w:pPr>
          <w:r w:rsidRPr="00451520">
            <w:rPr>
              <w:lang w:val="de-CH"/>
            </w:rPr>
            <w:t>Inhaltsverzeichnis</w:t>
          </w:r>
        </w:p>
        <w:p w14:paraId="4B33EE52" w14:textId="7938601D" w:rsidR="0046321C" w:rsidRPr="00451520" w:rsidRDefault="0046321C" w:rsidP="0046321C">
          <w:pPr>
            <w:pStyle w:val="Verzeichnis2"/>
            <w:ind w:firstLine="0"/>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2895143" w:history="1"/>
        </w:p>
        <w:p w14:paraId="22D4E896" w14:textId="75633EF2"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45" w:history="1">
            <w:r w:rsidR="0046321C" w:rsidRPr="00451520">
              <w:rPr>
                <w:rStyle w:val="Hyperlink"/>
                <w:noProof/>
                <w:lang w:val="de-CH"/>
              </w:rPr>
              <w:t>1</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Vision</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_Toc22895145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3</w:t>
            </w:r>
            <w:r w:rsidR="0046321C" w:rsidRPr="00451520">
              <w:rPr>
                <w:noProof/>
                <w:webHidden/>
                <w:lang w:val="de-CH"/>
              </w:rPr>
              <w:fldChar w:fldCharType="end"/>
            </w:r>
          </w:hyperlink>
        </w:p>
        <w:p w14:paraId="5CEB7C7C" w14:textId="032AC356"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46" w:history="1">
            <w:r w:rsidR="0046321C" w:rsidRPr="00451520">
              <w:rPr>
                <w:rStyle w:val="Hyperlink"/>
                <w:noProof/>
                <w:lang w:val="de-CH"/>
              </w:rPr>
              <w:t>2</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Projektzielsetzung</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_Toc22895146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3</w:t>
            </w:r>
            <w:r w:rsidR="0046321C" w:rsidRPr="00451520">
              <w:rPr>
                <w:noProof/>
                <w:webHidden/>
                <w:lang w:val="de-CH"/>
              </w:rPr>
              <w:fldChar w:fldCharType="end"/>
            </w:r>
          </w:hyperlink>
        </w:p>
        <w:p w14:paraId="51139183" w14:textId="57910B7C" w:rsidR="0046321C" w:rsidRPr="00451520" w:rsidRDefault="00127E4D">
          <w:pPr>
            <w:pStyle w:val="Verzeichnis2"/>
            <w:rPr>
              <w:rFonts w:asciiTheme="minorHAnsi" w:eastAsiaTheme="minorEastAsia" w:hAnsiTheme="minorHAnsi" w:cstheme="minorBidi"/>
              <w:noProof/>
              <w:sz w:val="22"/>
              <w:szCs w:val="22"/>
              <w:lang w:eastAsia="de-CH"/>
            </w:rPr>
          </w:pPr>
          <w:hyperlink w:anchor="_Toc22895147" w:history="1">
            <w:r w:rsidR="0046321C" w:rsidRPr="00451520">
              <w:rPr>
                <w:rStyle w:val="Hyperlink"/>
                <w:noProof/>
              </w:rPr>
              <w:t>2.1 Ausgangslage</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_Toc22895147 \h </w:instrText>
            </w:r>
            <w:r w:rsidR="0046321C" w:rsidRPr="00451520">
              <w:rPr>
                <w:noProof/>
                <w:webHidden/>
              </w:rPr>
            </w:r>
            <w:r w:rsidR="0046321C" w:rsidRPr="00451520">
              <w:rPr>
                <w:noProof/>
                <w:webHidden/>
              </w:rPr>
              <w:fldChar w:fldCharType="separate"/>
            </w:r>
            <w:r w:rsidR="0046321C" w:rsidRPr="00451520">
              <w:rPr>
                <w:noProof/>
                <w:webHidden/>
              </w:rPr>
              <w:t>3</w:t>
            </w:r>
            <w:r w:rsidR="0046321C" w:rsidRPr="00451520">
              <w:rPr>
                <w:noProof/>
                <w:webHidden/>
              </w:rPr>
              <w:fldChar w:fldCharType="end"/>
            </w:r>
          </w:hyperlink>
        </w:p>
        <w:p w14:paraId="76C24114" w14:textId="72148B5E" w:rsidR="0046321C" w:rsidRPr="00451520" w:rsidRDefault="00127E4D">
          <w:pPr>
            <w:pStyle w:val="Verzeichnis2"/>
            <w:rPr>
              <w:rFonts w:asciiTheme="minorHAnsi" w:eastAsiaTheme="minorEastAsia" w:hAnsiTheme="minorHAnsi" w:cstheme="minorBidi"/>
              <w:noProof/>
              <w:sz w:val="22"/>
              <w:szCs w:val="22"/>
              <w:lang w:eastAsia="de-CH"/>
            </w:rPr>
          </w:pPr>
          <w:hyperlink w:anchor="_Toc22895148" w:history="1">
            <w:r w:rsidR="0046321C" w:rsidRPr="00451520">
              <w:rPr>
                <w:rStyle w:val="Hyperlink"/>
                <w:noProof/>
              </w:rPr>
              <w:t>2.2 Stakeholder</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_Toc22895148 \h </w:instrText>
            </w:r>
            <w:r w:rsidR="0046321C" w:rsidRPr="00451520">
              <w:rPr>
                <w:noProof/>
                <w:webHidden/>
              </w:rPr>
            </w:r>
            <w:r w:rsidR="0046321C" w:rsidRPr="00451520">
              <w:rPr>
                <w:noProof/>
                <w:webHidden/>
              </w:rPr>
              <w:fldChar w:fldCharType="separate"/>
            </w:r>
            <w:r w:rsidR="0046321C" w:rsidRPr="00451520">
              <w:rPr>
                <w:noProof/>
                <w:webHidden/>
              </w:rPr>
              <w:t>3</w:t>
            </w:r>
            <w:r w:rsidR="0046321C" w:rsidRPr="00451520">
              <w:rPr>
                <w:noProof/>
                <w:webHidden/>
              </w:rPr>
              <w:fldChar w:fldCharType="end"/>
            </w:r>
          </w:hyperlink>
        </w:p>
        <w:p w14:paraId="15478B16" w14:textId="320D5392" w:rsidR="0046321C" w:rsidRPr="00451520" w:rsidRDefault="00127E4D">
          <w:pPr>
            <w:pStyle w:val="Verzeichnis2"/>
            <w:rPr>
              <w:rFonts w:asciiTheme="minorHAnsi" w:eastAsiaTheme="minorEastAsia" w:hAnsiTheme="minorHAnsi" w:cstheme="minorBidi"/>
              <w:noProof/>
              <w:sz w:val="22"/>
              <w:szCs w:val="22"/>
              <w:lang w:eastAsia="de-CH"/>
            </w:rPr>
          </w:pPr>
          <w:hyperlink w:anchor="_Toc22895149" w:history="1">
            <w:r w:rsidR="0046321C" w:rsidRPr="00451520">
              <w:rPr>
                <w:rStyle w:val="Hyperlink"/>
                <w:noProof/>
              </w:rPr>
              <w:t>2.3 Projektziele</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_Toc22895149 \h </w:instrText>
            </w:r>
            <w:r w:rsidR="0046321C" w:rsidRPr="00451520">
              <w:rPr>
                <w:noProof/>
                <w:webHidden/>
              </w:rPr>
            </w:r>
            <w:r w:rsidR="0046321C" w:rsidRPr="00451520">
              <w:rPr>
                <w:noProof/>
                <w:webHidden/>
              </w:rPr>
              <w:fldChar w:fldCharType="separate"/>
            </w:r>
            <w:r w:rsidR="0046321C" w:rsidRPr="00451520">
              <w:rPr>
                <w:noProof/>
                <w:webHidden/>
              </w:rPr>
              <w:t>4</w:t>
            </w:r>
            <w:r w:rsidR="0046321C" w:rsidRPr="00451520">
              <w:rPr>
                <w:noProof/>
                <w:webHidden/>
              </w:rPr>
              <w:fldChar w:fldCharType="end"/>
            </w:r>
          </w:hyperlink>
        </w:p>
        <w:p w14:paraId="74AF9757" w14:textId="47896E42"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50" w:history="1">
            <w:r w:rsidR="0046321C" w:rsidRPr="00451520">
              <w:rPr>
                <w:rStyle w:val="Hyperlink"/>
                <w:noProof/>
                <w:lang w:val="de-CH"/>
              </w:rPr>
              <w:t>3</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Systemabgrenzung</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_Toc22895150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4</w:t>
            </w:r>
            <w:r w:rsidR="0046321C" w:rsidRPr="00451520">
              <w:rPr>
                <w:noProof/>
                <w:webHidden/>
                <w:lang w:val="de-CH"/>
              </w:rPr>
              <w:fldChar w:fldCharType="end"/>
            </w:r>
          </w:hyperlink>
        </w:p>
        <w:p w14:paraId="0F4DE855" w14:textId="4A388509" w:rsidR="0046321C" w:rsidRPr="00451520" w:rsidRDefault="00127E4D">
          <w:pPr>
            <w:pStyle w:val="Verzeichnis2"/>
            <w:rPr>
              <w:rFonts w:asciiTheme="minorHAnsi" w:eastAsiaTheme="minorEastAsia" w:hAnsiTheme="minorHAnsi" w:cstheme="minorBidi"/>
              <w:noProof/>
              <w:sz w:val="22"/>
              <w:szCs w:val="22"/>
              <w:lang w:eastAsia="de-CH"/>
            </w:rPr>
          </w:pPr>
          <w:hyperlink w:anchor="_Toc22895151" w:history="1">
            <w:r w:rsidR="0046321C" w:rsidRPr="00451520">
              <w:rPr>
                <w:rStyle w:val="Hyperlink"/>
                <w:noProof/>
              </w:rPr>
              <w:t>3.1 Prozessumfeld</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_Toc22895151 \h </w:instrText>
            </w:r>
            <w:r w:rsidR="0046321C" w:rsidRPr="00451520">
              <w:rPr>
                <w:noProof/>
                <w:webHidden/>
              </w:rPr>
            </w:r>
            <w:r w:rsidR="0046321C" w:rsidRPr="00451520">
              <w:rPr>
                <w:noProof/>
                <w:webHidden/>
              </w:rPr>
              <w:fldChar w:fldCharType="separate"/>
            </w:r>
            <w:r w:rsidR="0046321C" w:rsidRPr="00451520">
              <w:rPr>
                <w:noProof/>
                <w:webHidden/>
              </w:rPr>
              <w:t>4</w:t>
            </w:r>
            <w:r w:rsidR="0046321C" w:rsidRPr="00451520">
              <w:rPr>
                <w:noProof/>
                <w:webHidden/>
              </w:rPr>
              <w:fldChar w:fldCharType="end"/>
            </w:r>
          </w:hyperlink>
        </w:p>
        <w:p w14:paraId="3AD6C4F1" w14:textId="64774E0B" w:rsidR="0046321C" w:rsidRPr="00451520" w:rsidRDefault="00127E4D">
          <w:pPr>
            <w:pStyle w:val="Verzeichnis2"/>
            <w:rPr>
              <w:rFonts w:asciiTheme="minorHAnsi" w:eastAsiaTheme="minorEastAsia" w:hAnsiTheme="minorHAnsi" w:cstheme="minorBidi"/>
              <w:noProof/>
              <w:sz w:val="22"/>
              <w:szCs w:val="22"/>
              <w:lang w:eastAsia="de-CH"/>
            </w:rPr>
          </w:pPr>
          <w:hyperlink w:anchor="_Toc22895152" w:history="1">
            <w:r w:rsidR="0046321C" w:rsidRPr="00451520">
              <w:rPr>
                <w:rStyle w:val="Hyperlink"/>
                <w:noProof/>
              </w:rPr>
              <w:t>Systemumfeld</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_Toc22895152 \h </w:instrText>
            </w:r>
            <w:r w:rsidR="0046321C" w:rsidRPr="00451520">
              <w:rPr>
                <w:noProof/>
                <w:webHidden/>
              </w:rPr>
            </w:r>
            <w:r w:rsidR="0046321C" w:rsidRPr="00451520">
              <w:rPr>
                <w:noProof/>
                <w:webHidden/>
              </w:rPr>
              <w:fldChar w:fldCharType="separate"/>
            </w:r>
            <w:r w:rsidR="0046321C" w:rsidRPr="00451520">
              <w:rPr>
                <w:noProof/>
                <w:webHidden/>
              </w:rPr>
              <w:t>5</w:t>
            </w:r>
            <w:r w:rsidR="0046321C" w:rsidRPr="00451520">
              <w:rPr>
                <w:noProof/>
                <w:webHidden/>
              </w:rPr>
              <w:fldChar w:fldCharType="end"/>
            </w:r>
          </w:hyperlink>
        </w:p>
        <w:p w14:paraId="5C4E3701" w14:textId="387C3EF3" w:rsidR="0046321C" w:rsidRPr="00451520" w:rsidRDefault="00127E4D">
          <w:pPr>
            <w:pStyle w:val="Verzeichnis2"/>
            <w:rPr>
              <w:rFonts w:asciiTheme="minorHAnsi" w:eastAsiaTheme="minorEastAsia" w:hAnsiTheme="minorHAnsi" w:cstheme="minorBidi"/>
              <w:noProof/>
              <w:sz w:val="22"/>
              <w:szCs w:val="22"/>
              <w:lang w:eastAsia="de-CH"/>
            </w:rPr>
          </w:pPr>
          <w:hyperlink w:anchor="_Toc22895153" w:history="1">
            <w:r w:rsidR="0046321C" w:rsidRPr="00451520">
              <w:rPr>
                <w:rStyle w:val="Hyperlink"/>
                <w:noProof/>
              </w:rPr>
              <w:t>3.2 Nicht unterstützte Projektziele</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_Toc22895153 \h </w:instrText>
            </w:r>
            <w:r w:rsidR="0046321C" w:rsidRPr="00451520">
              <w:rPr>
                <w:noProof/>
                <w:webHidden/>
              </w:rPr>
            </w:r>
            <w:r w:rsidR="0046321C" w:rsidRPr="00451520">
              <w:rPr>
                <w:noProof/>
                <w:webHidden/>
              </w:rPr>
              <w:fldChar w:fldCharType="separate"/>
            </w:r>
            <w:r w:rsidR="0046321C" w:rsidRPr="00451520">
              <w:rPr>
                <w:noProof/>
                <w:webHidden/>
              </w:rPr>
              <w:t>5</w:t>
            </w:r>
            <w:r w:rsidR="0046321C" w:rsidRPr="00451520">
              <w:rPr>
                <w:noProof/>
                <w:webHidden/>
              </w:rPr>
              <w:fldChar w:fldCharType="end"/>
            </w:r>
          </w:hyperlink>
        </w:p>
        <w:p w14:paraId="3FA0F8F4" w14:textId="45C2831A"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54" w:history="1">
            <w:r w:rsidR="0046321C" w:rsidRPr="00451520">
              <w:rPr>
                <w:rStyle w:val="Hyperlink"/>
                <w:noProof/>
                <w:lang w:val="de-CH"/>
              </w:rPr>
              <w:t>4</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Anforderungen</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_Toc22895154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6</w:t>
            </w:r>
            <w:r w:rsidR="0046321C" w:rsidRPr="00451520">
              <w:rPr>
                <w:noProof/>
                <w:webHidden/>
                <w:lang w:val="de-CH"/>
              </w:rPr>
              <w:fldChar w:fldCharType="end"/>
            </w:r>
          </w:hyperlink>
        </w:p>
        <w:p w14:paraId="1D7B8F72" w14:textId="06B66D24" w:rsidR="0046321C" w:rsidRPr="00451520" w:rsidRDefault="00127E4D">
          <w:pPr>
            <w:pStyle w:val="Verzeichnis2"/>
            <w:rPr>
              <w:rFonts w:asciiTheme="minorHAnsi" w:eastAsiaTheme="minorEastAsia" w:hAnsiTheme="minorHAnsi" w:cstheme="minorBidi"/>
              <w:noProof/>
              <w:sz w:val="22"/>
              <w:szCs w:val="22"/>
              <w:lang w:eastAsia="de-CH"/>
            </w:rPr>
          </w:pPr>
          <w:hyperlink w:anchor="_Toc22895155" w:history="1">
            <w:r w:rsidR="0046321C" w:rsidRPr="00451520">
              <w:rPr>
                <w:rStyle w:val="Hyperlink"/>
                <w:noProof/>
              </w:rPr>
              <w:t>4.1 Quellen und Vorgehen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_Toc22895155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283AC3FC" w14:textId="24B12095" w:rsidR="0046321C" w:rsidRPr="00451520" w:rsidRDefault="00127E4D">
          <w:pPr>
            <w:pStyle w:val="Verzeichnis2"/>
            <w:rPr>
              <w:rFonts w:asciiTheme="minorHAnsi" w:eastAsiaTheme="minorEastAsia" w:hAnsiTheme="minorHAnsi" w:cstheme="minorBidi"/>
              <w:noProof/>
              <w:sz w:val="22"/>
              <w:szCs w:val="22"/>
              <w:lang w:eastAsia="de-CH"/>
            </w:rPr>
          </w:pPr>
          <w:hyperlink w:anchor="_Toc22895156" w:history="1">
            <w:r w:rsidR="0046321C" w:rsidRPr="00451520">
              <w:rPr>
                <w:rStyle w:val="Hyperlink"/>
                <w:noProof/>
              </w:rPr>
              <w:t>4.2 Funktionale 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_Toc22895156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717D5D88" w14:textId="6DB006E2" w:rsidR="0046321C" w:rsidRPr="00451520" w:rsidRDefault="00127E4D">
          <w:pPr>
            <w:pStyle w:val="Verzeichnis3"/>
            <w:tabs>
              <w:tab w:val="right" w:pos="9457"/>
            </w:tabs>
            <w:rPr>
              <w:rFonts w:asciiTheme="minorHAnsi" w:eastAsiaTheme="minorEastAsia" w:hAnsiTheme="minorHAnsi" w:cstheme="minorBidi"/>
              <w:noProof/>
              <w:sz w:val="22"/>
              <w:szCs w:val="22"/>
              <w:lang w:eastAsia="de-CH"/>
            </w:rPr>
          </w:pPr>
          <w:hyperlink w:anchor="_Toc22895157" w:history="1">
            <w:r w:rsidR="0046321C" w:rsidRPr="00451520">
              <w:rPr>
                <w:rStyle w:val="Hyperlink"/>
                <w:noProof/>
              </w:rPr>
              <w:t>4.2.1 Use Cases</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_Toc22895157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717A1314" w14:textId="7B74EB42" w:rsidR="0046321C" w:rsidRPr="00451520" w:rsidRDefault="00127E4D">
          <w:pPr>
            <w:pStyle w:val="Verzeichnis3"/>
            <w:tabs>
              <w:tab w:val="right" w:pos="9457"/>
            </w:tabs>
            <w:rPr>
              <w:rFonts w:asciiTheme="minorHAnsi" w:eastAsiaTheme="minorEastAsia" w:hAnsiTheme="minorHAnsi" w:cstheme="minorBidi"/>
              <w:noProof/>
              <w:sz w:val="22"/>
              <w:szCs w:val="22"/>
              <w:lang w:eastAsia="de-CH"/>
            </w:rPr>
          </w:pPr>
          <w:hyperlink w:anchor="_Toc22895158" w:history="1">
            <w:r w:rsidR="0046321C" w:rsidRPr="00451520">
              <w:rPr>
                <w:rStyle w:val="Hyperlink"/>
                <w:noProof/>
              </w:rPr>
              <w:t>4.2.2 Detaillierte 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_Toc22895158 \h </w:instrText>
            </w:r>
            <w:r w:rsidR="0046321C" w:rsidRPr="00451520">
              <w:rPr>
                <w:noProof/>
                <w:webHidden/>
              </w:rPr>
            </w:r>
            <w:r w:rsidR="0046321C" w:rsidRPr="00451520">
              <w:rPr>
                <w:noProof/>
                <w:webHidden/>
              </w:rPr>
              <w:fldChar w:fldCharType="separate"/>
            </w:r>
            <w:r w:rsidR="0046321C" w:rsidRPr="00451520">
              <w:rPr>
                <w:noProof/>
                <w:webHidden/>
              </w:rPr>
              <w:t>6</w:t>
            </w:r>
            <w:r w:rsidR="0046321C" w:rsidRPr="00451520">
              <w:rPr>
                <w:noProof/>
                <w:webHidden/>
              </w:rPr>
              <w:fldChar w:fldCharType="end"/>
            </w:r>
          </w:hyperlink>
        </w:p>
        <w:p w14:paraId="733ADD06" w14:textId="4146CA7A" w:rsidR="0046321C" w:rsidRPr="00451520" w:rsidRDefault="00127E4D">
          <w:pPr>
            <w:pStyle w:val="Verzeichnis3"/>
            <w:tabs>
              <w:tab w:val="right" w:pos="9457"/>
            </w:tabs>
            <w:rPr>
              <w:rFonts w:asciiTheme="minorHAnsi" w:eastAsiaTheme="minorEastAsia" w:hAnsiTheme="minorHAnsi" w:cstheme="minorBidi"/>
              <w:noProof/>
              <w:sz w:val="22"/>
              <w:szCs w:val="22"/>
              <w:lang w:eastAsia="de-CH"/>
            </w:rPr>
          </w:pPr>
          <w:hyperlink w:anchor="_Toc22895159" w:history="1">
            <w:r w:rsidR="0046321C" w:rsidRPr="00451520">
              <w:rPr>
                <w:rStyle w:val="Hyperlink"/>
                <w:noProof/>
              </w:rPr>
              <w:t>4.2.3 Use Case Diagramm</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_Toc22895159 \h </w:instrText>
            </w:r>
            <w:r w:rsidR="0046321C" w:rsidRPr="00451520">
              <w:rPr>
                <w:noProof/>
                <w:webHidden/>
              </w:rPr>
            </w:r>
            <w:r w:rsidR="0046321C" w:rsidRPr="00451520">
              <w:rPr>
                <w:noProof/>
                <w:webHidden/>
              </w:rPr>
              <w:fldChar w:fldCharType="separate"/>
            </w:r>
            <w:r w:rsidR="0046321C" w:rsidRPr="00451520">
              <w:rPr>
                <w:noProof/>
                <w:webHidden/>
              </w:rPr>
              <w:t>8</w:t>
            </w:r>
            <w:r w:rsidR="0046321C" w:rsidRPr="00451520">
              <w:rPr>
                <w:noProof/>
                <w:webHidden/>
              </w:rPr>
              <w:fldChar w:fldCharType="end"/>
            </w:r>
          </w:hyperlink>
        </w:p>
        <w:p w14:paraId="343E2BA3" w14:textId="67B30C11" w:rsidR="0046321C" w:rsidRPr="00451520" w:rsidRDefault="00127E4D">
          <w:pPr>
            <w:pStyle w:val="Verzeichnis2"/>
            <w:rPr>
              <w:rFonts w:asciiTheme="minorHAnsi" w:eastAsiaTheme="minorEastAsia" w:hAnsiTheme="minorHAnsi" w:cstheme="minorBidi"/>
              <w:noProof/>
              <w:sz w:val="22"/>
              <w:szCs w:val="22"/>
              <w:lang w:eastAsia="de-CH"/>
            </w:rPr>
          </w:pPr>
          <w:hyperlink w:anchor="_Toc22895160" w:history="1">
            <w:r w:rsidR="0046321C" w:rsidRPr="00451520">
              <w:rPr>
                <w:rStyle w:val="Hyperlink"/>
                <w:noProof/>
              </w:rPr>
              <w:t>4.3 Qualitätsanforderungen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_Toc22895160 \h </w:instrText>
            </w:r>
            <w:r w:rsidR="0046321C" w:rsidRPr="00451520">
              <w:rPr>
                <w:noProof/>
                <w:webHidden/>
              </w:rPr>
            </w:r>
            <w:r w:rsidR="0046321C" w:rsidRPr="00451520">
              <w:rPr>
                <w:noProof/>
                <w:webHidden/>
              </w:rPr>
              <w:fldChar w:fldCharType="separate"/>
            </w:r>
            <w:r w:rsidR="0046321C" w:rsidRPr="00451520">
              <w:rPr>
                <w:noProof/>
                <w:webHidden/>
              </w:rPr>
              <w:t>8</w:t>
            </w:r>
            <w:r w:rsidR="0046321C" w:rsidRPr="00451520">
              <w:rPr>
                <w:noProof/>
                <w:webHidden/>
              </w:rPr>
              <w:fldChar w:fldCharType="end"/>
            </w:r>
          </w:hyperlink>
        </w:p>
        <w:p w14:paraId="501CDAD0" w14:textId="582A2397"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61" w:history="1">
            <w:r w:rsidR="0046321C" w:rsidRPr="00451520">
              <w:rPr>
                <w:rStyle w:val="Hyperlink"/>
                <w:noProof/>
                <w:lang w:val="de-CH"/>
              </w:rPr>
              <w:t>5</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Glossar</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_Toc22895161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9</w:t>
            </w:r>
            <w:r w:rsidR="0046321C" w:rsidRPr="00451520">
              <w:rPr>
                <w:noProof/>
                <w:webHidden/>
                <w:lang w:val="de-CH"/>
              </w:rPr>
              <w:fldChar w:fldCharType="end"/>
            </w:r>
          </w:hyperlink>
        </w:p>
        <w:p w14:paraId="7E034C27" w14:textId="1CBA6AD4"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62" w:history="1">
            <w:r w:rsidR="0046321C" w:rsidRPr="00451520">
              <w:rPr>
                <w:rStyle w:val="Hyperlink"/>
                <w:noProof/>
                <w:lang w:val="de-CH"/>
              </w:rPr>
              <w:t>6</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Literaturverzeichnis</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_Toc22895162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10</w:t>
            </w:r>
            <w:r w:rsidR="0046321C" w:rsidRPr="00451520">
              <w:rPr>
                <w:noProof/>
                <w:webHidden/>
                <w:lang w:val="de-CH"/>
              </w:rPr>
              <w:fldChar w:fldCharType="end"/>
            </w:r>
          </w:hyperlink>
        </w:p>
        <w:p w14:paraId="5F8D7844" w14:textId="586BD7E0"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63" w:history="1">
            <w:r w:rsidR="0046321C" w:rsidRPr="00451520">
              <w:rPr>
                <w:rStyle w:val="Hyperlink"/>
                <w:noProof/>
                <w:lang w:val="de-CH"/>
              </w:rPr>
              <w:t>7</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Anhang</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_Toc22895163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10</w:t>
            </w:r>
            <w:r w:rsidR="0046321C" w:rsidRPr="00451520">
              <w:rPr>
                <w:noProof/>
                <w:webHidden/>
                <w:lang w:val="de-CH"/>
              </w:rPr>
              <w:fldChar w:fldCharType="end"/>
            </w:r>
          </w:hyperlink>
        </w:p>
        <w:p w14:paraId="514BAB88" w14:textId="379D672D" w:rsidR="0046321C" w:rsidRPr="00451520" w:rsidRDefault="00127E4D">
          <w:pPr>
            <w:pStyle w:val="Verzeichnis2"/>
            <w:rPr>
              <w:rFonts w:asciiTheme="minorHAnsi" w:eastAsiaTheme="minorEastAsia" w:hAnsiTheme="minorHAnsi" w:cstheme="minorBidi"/>
              <w:noProof/>
              <w:sz w:val="22"/>
              <w:szCs w:val="22"/>
              <w:lang w:eastAsia="de-CH"/>
            </w:rPr>
          </w:pPr>
          <w:hyperlink w:anchor="_Toc22895164" w:history="1">
            <w:r w:rsidR="0046321C" w:rsidRPr="00451520">
              <w:rPr>
                <w:rStyle w:val="Hyperlink"/>
                <w:noProof/>
              </w:rPr>
              <w:t>7.1 Abstimmung der Anforderungen</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_Toc22895164 \h </w:instrText>
            </w:r>
            <w:r w:rsidR="0046321C" w:rsidRPr="00451520">
              <w:rPr>
                <w:noProof/>
                <w:webHidden/>
              </w:rPr>
            </w:r>
            <w:r w:rsidR="0046321C" w:rsidRPr="00451520">
              <w:rPr>
                <w:noProof/>
                <w:webHidden/>
              </w:rPr>
              <w:fldChar w:fldCharType="separate"/>
            </w:r>
            <w:r w:rsidR="0046321C" w:rsidRPr="00451520">
              <w:rPr>
                <w:noProof/>
                <w:webHidden/>
              </w:rPr>
              <w:t>10</w:t>
            </w:r>
            <w:r w:rsidR="0046321C" w:rsidRPr="00451520">
              <w:rPr>
                <w:noProof/>
                <w:webHidden/>
              </w:rPr>
              <w:fldChar w:fldCharType="end"/>
            </w:r>
          </w:hyperlink>
        </w:p>
        <w:p w14:paraId="5F0070A6" w14:textId="6D9D038B" w:rsidR="0046321C" w:rsidRPr="00451520" w:rsidRDefault="00127E4D">
          <w:pPr>
            <w:pStyle w:val="Verzeichnis2"/>
            <w:rPr>
              <w:rFonts w:asciiTheme="minorHAnsi" w:eastAsiaTheme="minorEastAsia" w:hAnsiTheme="minorHAnsi" w:cstheme="minorBidi"/>
              <w:noProof/>
              <w:sz w:val="22"/>
              <w:szCs w:val="22"/>
              <w:lang w:eastAsia="de-CH"/>
            </w:rPr>
          </w:pPr>
          <w:hyperlink w:anchor="_Toc22895165" w:history="1">
            <w:r w:rsidR="0046321C" w:rsidRPr="00451520">
              <w:rPr>
                <w:rStyle w:val="Hyperlink"/>
                <w:noProof/>
              </w:rPr>
              <w:t>7.2 Definition of Ready – Checklist</w:t>
            </w:r>
            <w:r w:rsidR="0046321C" w:rsidRPr="00451520">
              <w:rPr>
                <w:noProof/>
                <w:webHidden/>
              </w:rPr>
              <w:tab/>
            </w:r>
            <w:r w:rsidR="0046321C" w:rsidRPr="00451520">
              <w:rPr>
                <w:noProof/>
                <w:webHidden/>
              </w:rPr>
              <w:fldChar w:fldCharType="begin"/>
            </w:r>
            <w:r w:rsidR="0046321C" w:rsidRPr="00451520">
              <w:rPr>
                <w:noProof/>
                <w:webHidden/>
              </w:rPr>
              <w:instrText xml:space="preserve"> PAGEREF _Toc22895165 \h </w:instrText>
            </w:r>
            <w:r w:rsidR="0046321C" w:rsidRPr="00451520">
              <w:rPr>
                <w:noProof/>
                <w:webHidden/>
              </w:rPr>
            </w:r>
            <w:r w:rsidR="0046321C" w:rsidRPr="00451520">
              <w:rPr>
                <w:noProof/>
                <w:webHidden/>
              </w:rPr>
              <w:fldChar w:fldCharType="separate"/>
            </w:r>
            <w:r w:rsidR="0046321C" w:rsidRPr="00451520">
              <w:rPr>
                <w:noProof/>
                <w:webHidden/>
              </w:rPr>
              <w:t>10</w:t>
            </w:r>
            <w:r w:rsidR="0046321C" w:rsidRPr="00451520">
              <w:rPr>
                <w:noProof/>
                <w:webHidden/>
              </w:rPr>
              <w:fldChar w:fldCharType="end"/>
            </w:r>
          </w:hyperlink>
        </w:p>
        <w:p w14:paraId="2EEE6DE4" w14:textId="71431109" w:rsidR="0046321C" w:rsidRPr="00451520" w:rsidRDefault="00127E4D">
          <w:pPr>
            <w:pStyle w:val="Verzeichnis1"/>
            <w:rPr>
              <w:rFonts w:asciiTheme="minorHAnsi" w:eastAsiaTheme="minorEastAsia" w:hAnsiTheme="minorHAnsi" w:cstheme="minorBidi"/>
              <w:noProof/>
              <w:sz w:val="22"/>
              <w:szCs w:val="22"/>
              <w:lang w:val="de-CH" w:eastAsia="de-CH"/>
            </w:rPr>
          </w:pPr>
          <w:hyperlink w:anchor="_Toc22895166" w:history="1">
            <w:r w:rsidR="0046321C" w:rsidRPr="00451520">
              <w:rPr>
                <w:rStyle w:val="Hyperlink"/>
                <w:noProof/>
                <w:lang w:val="de-CH"/>
              </w:rPr>
              <w:t>8</w:t>
            </w:r>
            <w:r w:rsidR="0046321C" w:rsidRPr="00451520">
              <w:rPr>
                <w:rFonts w:asciiTheme="minorHAnsi" w:eastAsiaTheme="minorEastAsia" w:hAnsiTheme="minorHAnsi" w:cstheme="minorBidi"/>
                <w:noProof/>
                <w:sz w:val="22"/>
                <w:szCs w:val="22"/>
                <w:lang w:val="de-CH" w:eastAsia="de-CH"/>
              </w:rPr>
              <w:tab/>
            </w:r>
            <w:r w:rsidR="0046321C" w:rsidRPr="00451520">
              <w:rPr>
                <w:rStyle w:val="Hyperlink"/>
                <w:noProof/>
                <w:lang w:val="de-CH"/>
              </w:rPr>
              <w:t>Versionskontrolle</w:t>
            </w:r>
            <w:r w:rsidR="0046321C" w:rsidRPr="00451520">
              <w:rPr>
                <w:noProof/>
                <w:webHidden/>
                <w:lang w:val="de-CH"/>
              </w:rPr>
              <w:tab/>
            </w:r>
            <w:r w:rsidR="0046321C" w:rsidRPr="00451520">
              <w:rPr>
                <w:noProof/>
                <w:webHidden/>
                <w:lang w:val="de-CH"/>
              </w:rPr>
              <w:fldChar w:fldCharType="begin"/>
            </w:r>
            <w:r w:rsidR="0046321C" w:rsidRPr="00451520">
              <w:rPr>
                <w:noProof/>
                <w:webHidden/>
                <w:lang w:val="de-CH"/>
              </w:rPr>
              <w:instrText xml:space="preserve"> PAGEREF _Toc22895166 \h </w:instrText>
            </w:r>
            <w:r w:rsidR="0046321C" w:rsidRPr="00451520">
              <w:rPr>
                <w:noProof/>
                <w:webHidden/>
                <w:lang w:val="de-CH"/>
              </w:rPr>
            </w:r>
            <w:r w:rsidR="0046321C" w:rsidRPr="00451520">
              <w:rPr>
                <w:noProof/>
                <w:webHidden/>
                <w:lang w:val="de-CH"/>
              </w:rPr>
              <w:fldChar w:fldCharType="separate"/>
            </w:r>
            <w:r w:rsidR="0046321C" w:rsidRPr="00451520">
              <w:rPr>
                <w:noProof/>
                <w:webHidden/>
                <w:lang w:val="de-CH"/>
              </w:rPr>
              <w:t>10</w:t>
            </w:r>
            <w:r w:rsidR="0046321C" w:rsidRPr="00451520">
              <w:rPr>
                <w:noProof/>
                <w:webHidden/>
                <w:lang w:val="de-CH"/>
              </w:rPr>
              <w:fldChar w:fldCharType="end"/>
            </w:r>
          </w:hyperlink>
        </w:p>
        <w:p w14:paraId="1998571C" w14:textId="293E0433" w:rsidR="0046321C" w:rsidRPr="00451520" w:rsidRDefault="0046321C">
          <w:r w:rsidRPr="00451520">
            <w:rPr>
              <w:b/>
              <w:bCs/>
              <w:noProof/>
            </w:rPr>
            <w:fldChar w:fldCharType="end"/>
          </w:r>
        </w:p>
      </w:sdtContent>
    </w:sdt>
    <w:p w14:paraId="269B6705" w14:textId="77777777" w:rsidR="006312CC" w:rsidRPr="00451520" w:rsidRDefault="006312CC" w:rsidP="00E81D9E">
      <w:pPr>
        <w:pStyle w:val="berschrift1"/>
      </w:pPr>
      <w:r w:rsidRPr="00451520">
        <w:br w:type="page"/>
      </w:r>
      <w:bookmarkStart w:id="3" w:name="_Toc22895002"/>
      <w:r w:rsidR="00BB0E18" w:rsidRPr="00451520">
        <w:lastRenderedPageBreak/>
        <w:t>Zweck des Dokuments</w:t>
      </w:r>
      <w:bookmarkEnd w:id="3"/>
    </w:p>
    <w:p w14:paraId="16B21D7A" w14:textId="196CAB22" w:rsidR="002162C6" w:rsidRPr="00451520" w:rsidRDefault="00BB0E18" w:rsidP="001C4B4E">
      <w:r w:rsidRPr="00451520">
        <w:t xml:space="preserve">Dieses Dokument </w:t>
      </w:r>
      <w:r w:rsidR="002162C6" w:rsidRPr="00451520">
        <w:t>beschreibt die Applikation hyperOptimize in technischer Hinsicht. Unter anderem werden Prozesse, die Systemarchitektur, Komponenten, die verwendete Technologie und das GUI beschrieben. Zudem wird eine Anleitung für die Verwendung der Applikation gegeben.</w:t>
      </w:r>
    </w:p>
    <w:p w14:paraId="1DC4B066" w14:textId="0C93B3FD" w:rsidR="000C60AD" w:rsidRPr="00451520" w:rsidRDefault="002162C6" w:rsidP="000C60AD">
      <w:pPr>
        <w:pStyle w:val="berschrift1"/>
      </w:pPr>
      <w:bookmarkStart w:id="4" w:name="_Toc22895008"/>
      <w:bookmarkStart w:id="5" w:name="_Toc22895162"/>
      <w:r w:rsidRPr="00451520">
        <w:t>Umsetzung</w:t>
      </w:r>
    </w:p>
    <w:p w14:paraId="7D080204" w14:textId="135C4BEC" w:rsidR="00E81D9E" w:rsidRPr="00451520" w:rsidRDefault="00E81D9E" w:rsidP="00CA740F">
      <w:pPr>
        <w:pStyle w:val="Listenabsatz"/>
        <w:numPr>
          <w:ilvl w:val="0"/>
          <w:numId w:val="9"/>
        </w:numPr>
      </w:pPr>
      <w:r w:rsidRPr="00451520">
        <w:t>Zusammenarbeit</w:t>
      </w:r>
    </w:p>
    <w:p w14:paraId="15C663FE" w14:textId="39EC30B7" w:rsidR="002162C6" w:rsidRPr="00451520" w:rsidRDefault="00E81D9E" w:rsidP="00CA740F">
      <w:pPr>
        <w:pStyle w:val="Listenabsatz"/>
        <w:numPr>
          <w:ilvl w:val="0"/>
          <w:numId w:val="9"/>
        </w:numPr>
      </w:pPr>
      <w:r w:rsidRPr="00451520">
        <w:t>Organisatorisches</w:t>
      </w:r>
    </w:p>
    <w:p w14:paraId="0E6E7A48" w14:textId="45E85258" w:rsidR="00E81D9E" w:rsidRPr="00451520" w:rsidRDefault="00E81D9E" w:rsidP="00511D21">
      <w:pPr>
        <w:pStyle w:val="berschrift1"/>
      </w:pPr>
      <w:r w:rsidRPr="00451520">
        <w:t>Zielerreichun</w:t>
      </w:r>
      <w:r w:rsidR="00CE55BE" w:rsidRPr="00451520">
        <w:t>g</w:t>
      </w:r>
    </w:p>
    <w:p w14:paraId="0AD560A8" w14:textId="21E5EEC7" w:rsidR="00E81D9E" w:rsidRPr="00451520" w:rsidRDefault="00CE55BE" w:rsidP="00E81D9E">
      <w:r w:rsidRPr="00451520">
        <w:t>In diesem Kapitel werden die Zielsetzungen, die in den Anforderungsspezifikationen definiert wurden, der tatsächlich implementierten Applikation gegenübergestellt.</w:t>
      </w:r>
    </w:p>
    <w:p w14:paraId="0ECFA827" w14:textId="4F728F72" w:rsidR="00CE55BE" w:rsidRPr="00451520" w:rsidRDefault="00CE55BE" w:rsidP="00E81D9E"/>
    <w:p w14:paraId="264E32C9" w14:textId="77777777" w:rsidR="00376162" w:rsidRPr="00451520" w:rsidRDefault="00376162" w:rsidP="00376162">
      <w:pPr>
        <w:pStyle w:val="berschrift4"/>
      </w:pPr>
      <w:r w:rsidRPr="00451520">
        <w:t>Use Case 1 (Datensätze einlesen)</w:t>
      </w:r>
    </w:p>
    <w:p w14:paraId="20FF22A3" w14:textId="77777777" w:rsidR="00376162" w:rsidRPr="00451520" w:rsidRDefault="00376162" w:rsidP="00376162"/>
    <w:p w14:paraId="1E3419F0" w14:textId="77777777" w:rsidR="00376162" w:rsidRPr="00451520" w:rsidRDefault="00376162" w:rsidP="00376162"/>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3C6684">
            <w:pPr>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3C6684">
            <w:pPr>
              <w:rPr>
                <w:b/>
                <w:bCs/>
                <w:color w:val="FFFFFF"/>
              </w:rPr>
            </w:pPr>
            <w:r w:rsidRPr="00451520">
              <w:rPr>
                <w:b/>
                <w:bCs/>
                <w:color w:val="FFFFFF"/>
              </w:rPr>
              <w:t>Prio</w:t>
            </w:r>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3C6684">
            <w:pPr>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3C6684">
            <w:pPr>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3C6684">
            <w:pPr>
              <w:rPr>
                <w:b/>
                <w:bCs/>
              </w:rPr>
            </w:pPr>
            <w:r w:rsidRPr="00451520">
              <w:rPr>
                <w:b/>
                <w:bCs/>
              </w:rPr>
              <w:t>F1.1</w:t>
            </w:r>
          </w:p>
        </w:tc>
        <w:tc>
          <w:tcPr>
            <w:tcW w:w="1004" w:type="dxa"/>
            <w:shd w:val="clear" w:color="auto" w:fill="DEEAF6"/>
          </w:tcPr>
          <w:p w14:paraId="2A84B9FA" w14:textId="77777777" w:rsidR="00376162" w:rsidRPr="00451520" w:rsidRDefault="00376162" w:rsidP="003C6684">
            <w:r w:rsidRPr="00451520">
              <w:t>Muss</w:t>
            </w:r>
          </w:p>
        </w:tc>
        <w:tc>
          <w:tcPr>
            <w:tcW w:w="3782" w:type="dxa"/>
            <w:shd w:val="clear" w:color="auto" w:fill="DEEAF6"/>
          </w:tcPr>
          <w:p w14:paraId="40DF68BD" w14:textId="77777777" w:rsidR="00376162" w:rsidRPr="00451520" w:rsidRDefault="00376162" w:rsidP="003C6684">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7E6F786B" w:rsidR="00376162" w:rsidRPr="00451520" w:rsidRDefault="00376162" w:rsidP="003C6684">
            <w:r w:rsidRPr="00451520">
              <w:rPr>
                <w:color w:val="00B050"/>
              </w:rPr>
              <w:t>Erreicht</w:t>
            </w:r>
          </w:p>
        </w:tc>
      </w:tr>
      <w:tr w:rsidR="00376162" w:rsidRPr="00451520" w14:paraId="25C3AA22" w14:textId="5D58CC42" w:rsidTr="00376162">
        <w:tc>
          <w:tcPr>
            <w:tcW w:w="615" w:type="dxa"/>
            <w:shd w:val="clear" w:color="auto" w:fill="auto"/>
          </w:tcPr>
          <w:p w14:paraId="0AED99C6" w14:textId="77777777" w:rsidR="00376162" w:rsidRPr="00451520" w:rsidRDefault="00376162" w:rsidP="00376162">
            <w:pPr>
              <w:rPr>
                <w:b/>
                <w:bCs/>
              </w:rPr>
            </w:pPr>
            <w:r w:rsidRPr="00451520">
              <w:rPr>
                <w:b/>
                <w:bCs/>
              </w:rPr>
              <w:t>F1.2</w:t>
            </w:r>
          </w:p>
        </w:tc>
        <w:tc>
          <w:tcPr>
            <w:tcW w:w="1004" w:type="dxa"/>
            <w:shd w:val="clear" w:color="auto" w:fill="auto"/>
          </w:tcPr>
          <w:p w14:paraId="68B2B03C" w14:textId="77777777" w:rsidR="00376162" w:rsidRPr="00451520" w:rsidRDefault="00376162" w:rsidP="00376162">
            <w:r w:rsidRPr="00451520">
              <w:t>Optional (P1)</w:t>
            </w:r>
          </w:p>
        </w:tc>
        <w:tc>
          <w:tcPr>
            <w:tcW w:w="3782" w:type="dxa"/>
            <w:shd w:val="clear" w:color="auto" w:fill="auto"/>
          </w:tcPr>
          <w:p w14:paraId="2A1FEC94" w14:textId="77777777" w:rsidR="00376162" w:rsidRPr="00451520" w:rsidRDefault="00376162" w:rsidP="00376162">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376162">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376162">
            <w:pPr>
              <w:rPr>
                <w:b/>
                <w:bCs/>
              </w:rPr>
            </w:pPr>
            <w:r w:rsidRPr="00451520">
              <w:rPr>
                <w:b/>
                <w:bCs/>
              </w:rPr>
              <w:t>F1.3</w:t>
            </w:r>
          </w:p>
        </w:tc>
        <w:tc>
          <w:tcPr>
            <w:tcW w:w="1004" w:type="dxa"/>
            <w:shd w:val="clear" w:color="auto" w:fill="auto"/>
          </w:tcPr>
          <w:p w14:paraId="1F37A0B0" w14:textId="77777777" w:rsidR="00376162" w:rsidRPr="00451520" w:rsidRDefault="00376162" w:rsidP="00376162">
            <w:r w:rsidRPr="00451520">
              <w:t>Optional (P1)</w:t>
            </w:r>
          </w:p>
        </w:tc>
        <w:tc>
          <w:tcPr>
            <w:tcW w:w="3782" w:type="dxa"/>
            <w:shd w:val="clear" w:color="auto" w:fill="auto"/>
          </w:tcPr>
          <w:p w14:paraId="341C53C9" w14:textId="77777777" w:rsidR="00376162" w:rsidRPr="00451520" w:rsidRDefault="00376162" w:rsidP="00376162">
            <w:r w:rsidRPr="00451520">
              <w:t>Vorschaudaten des eingelesenen Datensatzes werden zur Kontrolle angezeigt.</w:t>
            </w:r>
          </w:p>
        </w:tc>
        <w:tc>
          <w:tcPr>
            <w:tcW w:w="2983" w:type="dxa"/>
          </w:tcPr>
          <w:p w14:paraId="7018E906" w14:textId="3BEDD10C" w:rsidR="00376162" w:rsidRPr="00451520" w:rsidRDefault="00376162" w:rsidP="00376162">
            <w:r w:rsidRPr="00451520">
              <w:rPr>
                <w:color w:val="00B050"/>
              </w:rPr>
              <w:t>Erreicht</w:t>
            </w:r>
          </w:p>
          <w:p w14:paraId="5AFF2A95" w14:textId="36E06F98" w:rsidR="00376162" w:rsidRPr="00451520" w:rsidRDefault="00376162" w:rsidP="00376162">
            <w:r w:rsidRPr="00451520">
              <w:rPr>
                <w:color w:val="FF0000"/>
              </w:rPr>
              <w:t>Aber</w:t>
            </w:r>
            <w:r w:rsidRPr="00451520">
              <w:t>: Nur minimale Vorschau (keine benutzerfreundlichen Features wie z.B. Scrollen vorhanden)</w:t>
            </w:r>
          </w:p>
        </w:tc>
      </w:tr>
      <w:tr w:rsidR="00376162" w:rsidRPr="00451520" w14:paraId="0D707053" w14:textId="0A1187F3" w:rsidTr="00376162">
        <w:tc>
          <w:tcPr>
            <w:tcW w:w="615" w:type="dxa"/>
            <w:shd w:val="clear" w:color="auto" w:fill="auto"/>
          </w:tcPr>
          <w:p w14:paraId="16D6DDDF" w14:textId="77777777" w:rsidR="00376162" w:rsidRPr="00451520" w:rsidRDefault="00376162" w:rsidP="00376162">
            <w:pPr>
              <w:rPr>
                <w:b/>
                <w:bCs/>
              </w:rPr>
            </w:pPr>
            <w:r w:rsidRPr="00451520">
              <w:rPr>
                <w:b/>
                <w:bCs/>
              </w:rPr>
              <w:t>F1.4</w:t>
            </w:r>
          </w:p>
        </w:tc>
        <w:tc>
          <w:tcPr>
            <w:tcW w:w="1004" w:type="dxa"/>
            <w:shd w:val="clear" w:color="auto" w:fill="auto"/>
          </w:tcPr>
          <w:p w14:paraId="45B55DA5" w14:textId="77777777" w:rsidR="00376162" w:rsidRPr="00451520" w:rsidRDefault="00376162" w:rsidP="00376162">
            <w:r w:rsidRPr="00451520">
              <w:t>Muss</w:t>
            </w:r>
          </w:p>
        </w:tc>
        <w:tc>
          <w:tcPr>
            <w:tcW w:w="3782" w:type="dxa"/>
            <w:shd w:val="clear" w:color="auto" w:fill="auto"/>
          </w:tcPr>
          <w:p w14:paraId="59D64DB8" w14:textId="77777777" w:rsidR="00376162" w:rsidRPr="00451520" w:rsidRDefault="00376162" w:rsidP="00376162">
            <w:r w:rsidRPr="00451520">
              <w:t>Der User bestätigt, dass mit den eingelesenen Daten gearbeitet werden soll.</w:t>
            </w:r>
          </w:p>
        </w:tc>
        <w:tc>
          <w:tcPr>
            <w:tcW w:w="2983" w:type="dxa"/>
          </w:tcPr>
          <w:p w14:paraId="5BBD598B" w14:textId="37636F7B" w:rsidR="000C60AD" w:rsidRPr="00451520" w:rsidRDefault="00376162" w:rsidP="000C60AD">
            <w:r w:rsidRPr="00451520">
              <w:rPr>
                <w:color w:val="00B050"/>
              </w:rPr>
              <w:t>Erreicht</w:t>
            </w:r>
          </w:p>
          <w:p w14:paraId="5D992561" w14:textId="218282BD" w:rsidR="00376162" w:rsidRPr="00451520" w:rsidRDefault="00376162" w:rsidP="00376162"/>
        </w:tc>
      </w:tr>
    </w:tbl>
    <w:p w14:paraId="2D91E9E2" w14:textId="77777777" w:rsidR="00376162" w:rsidRPr="00451520" w:rsidRDefault="00376162" w:rsidP="00376162">
      <w:pPr>
        <w:rPr>
          <w:u w:val="single"/>
        </w:rPr>
      </w:pPr>
    </w:p>
    <w:p w14:paraId="51C652C0" w14:textId="77777777" w:rsidR="00376162" w:rsidRPr="00451520" w:rsidRDefault="00376162" w:rsidP="00376162"/>
    <w:p w14:paraId="40616CD0" w14:textId="77777777" w:rsidR="00376162" w:rsidRPr="00451520" w:rsidRDefault="00376162" w:rsidP="00376162">
      <w:pPr>
        <w:pStyle w:val="berschrift4"/>
      </w:pPr>
      <w:r w:rsidRPr="00451520">
        <w:t>Use Case 2 (Modell automatisch parametrisieren und trainieren)</w:t>
      </w:r>
    </w:p>
    <w:p w14:paraId="749831F7" w14:textId="77777777" w:rsidR="00376162" w:rsidRPr="00451520" w:rsidRDefault="00376162" w:rsidP="00376162"/>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376162">
            <w:pPr>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376162">
            <w:pPr>
              <w:rPr>
                <w:b/>
                <w:bCs/>
                <w:color w:val="FFFFFF"/>
              </w:rPr>
            </w:pPr>
            <w:r w:rsidRPr="00451520">
              <w:rPr>
                <w:b/>
                <w:bCs/>
                <w:color w:val="FFFFFF"/>
              </w:rPr>
              <w:t>Prio</w:t>
            </w:r>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376162">
            <w:pPr>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376162">
            <w:pPr>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376162">
            <w:pPr>
              <w:rPr>
                <w:b/>
                <w:bCs/>
              </w:rPr>
            </w:pPr>
            <w:r w:rsidRPr="00451520">
              <w:rPr>
                <w:b/>
                <w:bCs/>
              </w:rPr>
              <w:t>F2.1</w:t>
            </w:r>
          </w:p>
        </w:tc>
        <w:tc>
          <w:tcPr>
            <w:tcW w:w="692" w:type="dxa"/>
            <w:shd w:val="clear" w:color="auto" w:fill="DEEAF6"/>
          </w:tcPr>
          <w:p w14:paraId="5EF6BC52" w14:textId="77777777" w:rsidR="00376162" w:rsidRPr="00451520" w:rsidRDefault="00376162" w:rsidP="00376162">
            <w:r w:rsidRPr="00451520">
              <w:t>Muss</w:t>
            </w:r>
          </w:p>
        </w:tc>
        <w:tc>
          <w:tcPr>
            <w:tcW w:w="4006" w:type="dxa"/>
            <w:shd w:val="clear" w:color="auto" w:fill="DEEAF6"/>
          </w:tcPr>
          <w:p w14:paraId="3AA3844F" w14:textId="77777777" w:rsidR="00376162" w:rsidRPr="00451520" w:rsidRDefault="00376162" w:rsidP="00376162">
            <w:r w:rsidRPr="00451520">
              <w:t>Der User kann die Funktion wählen, ein optimales Modell zu seinen Trainingsdaten erstellen zu lassen. Hierbei gelangt er in ein neues Menü.</w:t>
            </w:r>
          </w:p>
        </w:tc>
        <w:tc>
          <w:tcPr>
            <w:tcW w:w="3071" w:type="dxa"/>
            <w:shd w:val="clear" w:color="auto" w:fill="DEEAF6"/>
          </w:tcPr>
          <w:p w14:paraId="78E1BE95" w14:textId="64242F6C" w:rsidR="00376162" w:rsidRPr="00451520" w:rsidRDefault="00376162" w:rsidP="00376162">
            <w:r w:rsidRPr="00451520">
              <w:rPr>
                <w:color w:val="00B050"/>
              </w:rPr>
              <w:t>Erreicht</w:t>
            </w:r>
          </w:p>
          <w:p w14:paraId="4784D8E7" w14:textId="5B25E106" w:rsidR="00376162" w:rsidRPr="00451520" w:rsidRDefault="00376162" w:rsidP="00376162"/>
        </w:tc>
      </w:tr>
      <w:tr w:rsidR="00376162" w:rsidRPr="00451520" w14:paraId="2D7FE99A" w14:textId="4E81E185" w:rsidTr="00376162">
        <w:tc>
          <w:tcPr>
            <w:tcW w:w="615" w:type="dxa"/>
            <w:shd w:val="clear" w:color="auto" w:fill="auto"/>
          </w:tcPr>
          <w:p w14:paraId="5B9A391B" w14:textId="77777777" w:rsidR="00376162" w:rsidRPr="00451520" w:rsidRDefault="00376162" w:rsidP="00376162">
            <w:pPr>
              <w:rPr>
                <w:b/>
                <w:bCs/>
              </w:rPr>
            </w:pPr>
            <w:r w:rsidRPr="00451520">
              <w:rPr>
                <w:b/>
                <w:bCs/>
              </w:rPr>
              <w:t>F2.2</w:t>
            </w:r>
          </w:p>
        </w:tc>
        <w:tc>
          <w:tcPr>
            <w:tcW w:w="692" w:type="dxa"/>
            <w:shd w:val="clear" w:color="auto" w:fill="auto"/>
          </w:tcPr>
          <w:p w14:paraId="43B469FB" w14:textId="77777777" w:rsidR="00376162" w:rsidRPr="00451520" w:rsidRDefault="00376162" w:rsidP="00376162">
            <w:r w:rsidRPr="00451520">
              <w:t>Muss</w:t>
            </w:r>
          </w:p>
        </w:tc>
        <w:tc>
          <w:tcPr>
            <w:tcW w:w="4006" w:type="dxa"/>
            <w:shd w:val="clear" w:color="auto" w:fill="auto"/>
          </w:tcPr>
          <w:p w14:paraId="7B52AB3B" w14:textId="77777777" w:rsidR="00376162" w:rsidRPr="00451520" w:rsidRDefault="00376162" w:rsidP="00376162">
            <w:r w:rsidRPr="00451520">
              <w:t>Der User kann bei den verschiedenen Hyperparametern entscheiden, wie gross die Range zum Testen sein soll.</w:t>
            </w:r>
          </w:p>
        </w:tc>
        <w:tc>
          <w:tcPr>
            <w:tcW w:w="3071" w:type="dxa"/>
          </w:tcPr>
          <w:p w14:paraId="35E97F4B" w14:textId="7A7588A7" w:rsidR="00376162" w:rsidRPr="00451520" w:rsidRDefault="00376162" w:rsidP="00376162">
            <w:r w:rsidRPr="00451520">
              <w:rPr>
                <w:color w:val="00B050"/>
              </w:rPr>
              <w:t>Erreicht</w:t>
            </w:r>
          </w:p>
          <w:p w14:paraId="67B58FB8" w14:textId="5B3C2464" w:rsidR="00376162" w:rsidRPr="00451520" w:rsidRDefault="00376162" w:rsidP="00376162"/>
        </w:tc>
      </w:tr>
      <w:tr w:rsidR="00376162" w:rsidRPr="00451520" w14:paraId="4CDC5B8E" w14:textId="3B576EF8" w:rsidTr="00376162">
        <w:tc>
          <w:tcPr>
            <w:tcW w:w="615" w:type="dxa"/>
            <w:shd w:val="clear" w:color="auto" w:fill="auto"/>
          </w:tcPr>
          <w:p w14:paraId="1F317377" w14:textId="77777777" w:rsidR="00376162" w:rsidRPr="00451520" w:rsidRDefault="00376162" w:rsidP="00376162">
            <w:pPr>
              <w:rPr>
                <w:b/>
                <w:bCs/>
              </w:rPr>
            </w:pPr>
            <w:r w:rsidRPr="00451520">
              <w:rPr>
                <w:b/>
                <w:bCs/>
              </w:rPr>
              <w:t>F2.3</w:t>
            </w:r>
          </w:p>
        </w:tc>
        <w:tc>
          <w:tcPr>
            <w:tcW w:w="692" w:type="dxa"/>
            <w:shd w:val="clear" w:color="auto" w:fill="auto"/>
          </w:tcPr>
          <w:p w14:paraId="4F1D4B64" w14:textId="77777777" w:rsidR="00376162" w:rsidRPr="00451520" w:rsidRDefault="00376162" w:rsidP="00376162">
            <w:r w:rsidRPr="00451520">
              <w:t>Muss</w:t>
            </w:r>
          </w:p>
        </w:tc>
        <w:tc>
          <w:tcPr>
            <w:tcW w:w="4006" w:type="dxa"/>
            <w:shd w:val="clear" w:color="auto" w:fill="auto"/>
          </w:tcPr>
          <w:p w14:paraId="31E22CC5" w14:textId="77777777" w:rsidR="00376162" w:rsidRPr="00451520" w:rsidRDefault="00376162" w:rsidP="00376162">
            <w:r w:rsidRPr="00451520">
              <w:t xml:space="preserve">Der User kann abfragen, wie lange die Berechnung der optimalen Parameter mit </w:t>
            </w:r>
            <w:r w:rsidRPr="00451520">
              <w:lastRenderedPageBreak/>
              <w:t>den geladenen Training- und Testdaten sowie den Ranges für die Hyperparameter voraussichtlich dauert. Eine Schätzung der Laufzeit wird angezeigt.</w:t>
            </w:r>
          </w:p>
        </w:tc>
        <w:tc>
          <w:tcPr>
            <w:tcW w:w="3071" w:type="dxa"/>
          </w:tcPr>
          <w:p w14:paraId="1CAE5B77" w14:textId="1C74FB54" w:rsidR="00376162" w:rsidRPr="00451520" w:rsidRDefault="00376162" w:rsidP="00322BE8">
            <w:pPr>
              <w:tabs>
                <w:tab w:val="center" w:pos="1427"/>
              </w:tabs>
            </w:pPr>
            <w:r w:rsidRPr="00451520">
              <w:rPr>
                <w:color w:val="00B050"/>
              </w:rPr>
              <w:lastRenderedPageBreak/>
              <w:t>Erreicht</w:t>
            </w:r>
            <w:bookmarkStart w:id="6" w:name="_GoBack"/>
            <w:bookmarkEnd w:id="6"/>
            <w:r w:rsidR="00322BE8">
              <w:tab/>
            </w:r>
          </w:p>
          <w:p w14:paraId="2448F3DE" w14:textId="0A08667B" w:rsidR="00376162" w:rsidRPr="00451520" w:rsidRDefault="00376162" w:rsidP="00376162"/>
        </w:tc>
      </w:tr>
      <w:tr w:rsidR="00376162" w:rsidRPr="00451520" w14:paraId="71FF39D6" w14:textId="1DC041F9" w:rsidTr="00376162">
        <w:tc>
          <w:tcPr>
            <w:tcW w:w="615" w:type="dxa"/>
            <w:shd w:val="clear" w:color="auto" w:fill="auto"/>
          </w:tcPr>
          <w:p w14:paraId="3CB13632" w14:textId="77777777" w:rsidR="00376162" w:rsidRPr="00451520" w:rsidRDefault="00376162" w:rsidP="00376162">
            <w:pPr>
              <w:rPr>
                <w:b/>
                <w:bCs/>
              </w:rPr>
            </w:pPr>
            <w:r w:rsidRPr="00451520">
              <w:rPr>
                <w:b/>
                <w:bCs/>
              </w:rPr>
              <w:t>F2.4</w:t>
            </w:r>
          </w:p>
        </w:tc>
        <w:tc>
          <w:tcPr>
            <w:tcW w:w="692" w:type="dxa"/>
            <w:shd w:val="clear" w:color="auto" w:fill="auto"/>
          </w:tcPr>
          <w:p w14:paraId="3B34E50A" w14:textId="77777777" w:rsidR="00376162" w:rsidRPr="00451520" w:rsidRDefault="00376162" w:rsidP="00376162">
            <w:r w:rsidRPr="00451520">
              <w:t>Muss</w:t>
            </w:r>
          </w:p>
        </w:tc>
        <w:tc>
          <w:tcPr>
            <w:tcW w:w="4006" w:type="dxa"/>
            <w:shd w:val="clear" w:color="auto" w:fill="auto"/>
          </w:tcPr>
          <w:p w14:paraId="7743757D" w14:textId="77777777" w:rsidR="00376162" w:rsidRPr="00451520" w:rsidRDefault="00376162" w:rsidP="00376162">
            <w:r w:rsidRPr="00451520">
              <w:t>Der User wird vor Start der Berechnung darauf hingewiesen, falls die vorberechnete Dauer höher als ein definierter Grenzwert ist und kann dann entweder die Ranges anpassen oder muss erneut bestätigen, dass alles so durchgeführt werden soll.</w:t>
            </w:r>
          </w:p>
        </w:tc>
        <w:tc>
          <w:tcPr>
            <w:tcW w:w="3071" w:type="dxa"/>
          </w:tcPr>
          <w:p w14:paraId="0D1F4944" w14:textId="0998C33C" w:rsidR="00376162" w:rsidRPr="00451520" w:rsidRDefault="00376162" w:rsidP="00376162">
            <w:r w:rsidRPr="00451520">
              <w:rPr>
                <w:color w:val="00B050"/>
              </w:rPr>
              <w:t>Erreicht</w:t>
            </w:r>
          </w:p>
          <w:p w14:paraId="73AFBB61" w14:textId="71A5F149" w:rsidR="00376162" w:rsidRPr="00451520" w:rsidRDefault="00376162" w:rsidP="00376162"/>
        </w:tc>
      </w:tr>
      <w:tr w:rsidR="00376162" w:rsidRPr="00451520" w14:paraId="00A6B1C2" w14:textId="37B474D8" w:rsidTr="00376162">
        <w:tc>
          <w:tcPr>
            <w:tcW w:w="615" w:type="dxa"/>
            <w:shd w:val="clear" w:color="auto" w:fill="auto"/>
          </w:tcPr>
          <w:p w14:paraId="675AC9A4" w14:textId="77777777" w:rsidR="00376162" w:rsidRPr="00451520" w:rsidRDefault="00376162" w:rsidP="00376162">
            <w:pPr>
              <w:rPr>
                <w:b/>
                <w:bCs/>
              </w:rPr>
            </w:pPr>
            <w:r w:rsidRPr="00451520">
              <w:rPr>
                <w:b/>
                <w:bCs/>
              </w:rPr>
              <w:t>F2.5</w:t>
            </w:r>
          </w:p>
        </w:tc>
        <w:tc>
          <w:tcPr>
            <w:tcW w:w="692" w:type="dxa"/>
            <w:shd w:val="clear" w:color="auto" w:fill="auto"/>
          </w:tcPr>
          <w:p w14:paraId="2B732ED1" w14:textId="77777777" w:rsidR="00376162" w:rsidRPr="00451520" w:rsidRDefault="00376162" w:rsidP="00376162">
            <w:r w:rsidRPr="00451520">
              <w:t>Muss</w:t>
            </w:r>
          </w:p>
        </w:tc>
        <w:tc>
          <w:tcPr>
            <w:tcW w:w="4006" w:type="dxa"/>
            <w:shd w:val="clear" w:color="auto" w:fill="auto"/>
          </w:tcPr>
          <w:p w14:paraId="7CD7DF83" w14:textId="77777777" w:rsidR="00376162" w:rsidRPr="00451520" w:rsidRDefault="00376162" w:rsidP="00376162">
            <w:r w:rsidRPr="00451520">
              <w:t>Das System liefert dem User ein mit optimalen Parametern versetztes und bereits trainiertes Modell, sowie die genauen Angaben zu den gefundenen optimalen Hyperparametern zurück.</w:t>
            </w:r>
          </w:p>
        </w:tc>
        <w:tc>
          <w:tcPr>
            <w:tcW w:w="3071" w:type="dxa"/>
          </w:tcPr>
          <w:p w14:paraId="5FA17F93" w14:textId="213BF075" w:rsidR="00376162" w:rsidRPr="00451520" w:rsidRDefault="00376162" w:rsidP="00376162">
            <w:r w:rsidRPr="00451520">
              <w:rPr>
                <w:color w:val="00B050"/>
              </w:rPr>
              <w:t>Erreicht</w:t>
            </w:r>
          </w:p>
          <w:p w14:paraId="20F35F02" w14:textId="44869DC7" w:rsidR="00376162" w:rsidRPr="00451520" w:rsidRDefault="00376162" w:rsidP="00376162"/>
        </w:tc>
      </w:tr>
    </w:tbl>
    <w:p w14:paraId="15FE1B0C" w14:textId="77777777" w:rsidR="00376162" w:rsidRPr="00451520" w:rsidRDefault="00376162" w:rsidP="00376162">
      <w:pPr>
        <w:rPr>
          <w:u w:val="single"/>
        </w:rPr>
      </w:pPr>
    </w:p>
    <w:p w14:paraId="50605E59" w14:textId="77777777" w:rsidR="00376162" w:rsidRPr="00451520" w:rsidRDefault="00376162" w:rsidP="00376162">
      <w:pPr>
        <w:pStyle w:val="berschrift4"/>
      </w:pPr>
      <w:r w:rsidRPr="00451520">
        <w:t>Use Case 3 (Vergleich von Ergebnissen der Parametrisierung)</w:t>
      </w:r>
    </w:p>
    <w:p w14:paraId="71F6BDE7" w14:textId="77777777" w:rsidR="00376162" w:rsidRPr="00451520" w:rsidRDefault="00376162" w:rsidP="00376162"/>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376162">
            <w:pPr>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376162">
            <w:pPr>
              <w:rPr>
                <w:b/>
                <w:bCs/>
                <w:color w:val="FFFFFF"/>
              </w:rPr>
            </w:pPr>
            <w:r w:rsidRPr="00451520">
              <w:rPr>
                <w:b/>
                <w:bCs/>
                <w:color w:val="FFFFFF"/>
              </w:rPr>
              <w:t>Prio</w:t>
            </w:r>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376162">
            <w:pPr>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376162">
            <w:pPr>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376162">
            <w:pPr>
              <w:rPr>
                <w:b/>
                <w:bCs/>
              </w:rPr>
            </w:pPr>
            <w:r w:rsidRPr="00451520">
              <w:rPr>
                <w:b/>
                <w:bCs/>
              </w:rPr>
              <w:t>F3.1</w:t>
            </w:r>
          </w:p>
        </w:tc>
        <w:tc>
          <w:tcPr>
            <w:tcW w:w="1004" w:type="dxa"/>
            <w:shd w:val="clear" w:color="auto" w:fill="DEEAF6"/>
          </w:tcPr>
          <w:p w14:paraId="33A87FF2" w14:textId="77777777" w:rsidR="00376162" w:rsidRPr="00451520" w:rsidRDefault="00376162" w:rsidP="00376162">
            <w:r w:rsidRPr="00451520">
              <w:t>Optional (P1)</w:t>
            </w:r>
          </w:p>
        </w:tc>
        <w:tc>
          <w:tcPr>
            <w:tcW w:w="4053" w:type="dxa"/>
            <w:shd w:val="clear" w:color="auto" w:fill="DEEAF6"/>
          </w:tcPr>
          <w:p w14:paraId="624136A3" w14:textId="77777777" w:rsidR="00376162" w:rsidRPr="00451520" w:rsidRDefault="00376162" w:rsidP="00376162">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2A3487F6" w:rsidR="00376162" w:rsidRPr="00451520" w:rsidRDefault="00376162" w:rsidP="00376162">
            <w:r w:rsidRPr="00451520">
              <w:rPr>
                <w:color w:val="00B050"/>
              </w:rPr>
              <w:t>Erreicht</w:t>
            </w:r>
          </w:p>
          <w:p w14:paraId="6F0E9E9C" w14:textId="13847F2A" w:rsidR="00376162" w:rsidRPr="00451520" w:rsidRDefault="00376162" w:rsidP="00376162"/>
        </w:tc>
      </w:tr>
      <w:tr w:rsidR="00376162" w:rsidRPr="00451520" w14:paraId="57BB76A5" w14:textId="1EE7B0C6" w:rsidTr="00376162">
        <w:tc>
          <w:tcPr>
            <w:tcW w:w="615" w:type="dxa"/>
            <w:shd w:val="clear" w:color="auto" w:fill="auto"/>
          </w:tcPr>
          <w:p w14:paraId="15BC0A2C" w14:textId="77777777" w:rsidR="00376162" w:rsidRPr="00451520" w:rsidRDefault="00376162" w:rsidP="00376162">
            <w:pPr>
              <w:rPr>
                <w:b/>
                <w:bCs/>
              </w:rPr>
            </w:pPr>
            <w:r w:rsidRPr="00451520">
              <w:rPr>
                <w:b/>
                <w:bCs/>
              </w:rPr>
              <w:t>F3.2</w:t>
            </w:r>
          </w:p>
        </w:tc>
        <w:tc>
          <w:tcPr>
            <w:tcW w:w="1004" w:type="dxa"/>
            <w:shd w:val="clear" w:color="auto" w:fill="auto"/>
          </w:tcPr>
          <w:p w14:paraId="2A7C0031" w14:textId="77777777" w:rsidR="00376162" w:rsidRPr="00451520" w:rsidRDefault="00376162" w:rsidP="00376162">
            <w:r w:rsidRPr="00451520">
              <w:t>Optional (P3)</w:t>
            </w:r>
          </w:p>
        </w:tc>
        <w:tc>
          <w:tcPr>
            <w:tcW w:w="4053" w:type="dxa"/>
            <w:shd w:val="clear" w:color="auto" w:fill="auto"/>
          </w:tcPr>
          <w:p w14:paraId="72202F17" w14:textId="77777777" w:rsidR="00376162" w:rsidRPr="00451520" w:rsidRDefault="00376162" w:rsidP="00376162">
            <w:r w:rsidRPr="00451520">
              <w:t>Der User kann bei dieser Visualisierung nach Hyperparameter filtern.</w:t>
            </w:r>
          </w:p>
        </w:tc>
        <w:tc>
          <w:tcPr>
            <w:tcW w:w="2712" w:type="dxa"/>
          </w:tcPr>
          <w:p w14:paraId="39755733" w14:textId="6DE105C6" w:rsidR="00376162" w:rsidRPr="00451520" w:rsidRDefault="00376162" w:rsidP="00376162">
            <w:r w:rsidRPr="00451520">
              <w:rPr>
                <w:color w:val="00B050"/>
              </w:rPr>
              <w:t>Teilweise erreicht</w:t>
            </w:r>
            <w:r w:rsidRPr="00451520">
              <w:t>: Keine Filterung aber automatisch Visualisierung pro Hyperparamer</w:t>
            </w:r>
          </w:p>
        </w:tc>
      </w:tr>
    </w:tbl>
    <w:p w14:paraId="4DC38A5B" w14:textId="77777777" w:rsidR="00376162" w:rsidRPr="00451520" w:rsidRDefault="00376162" w:rsidP="00376162">
      <w:pPr>
        <w:rPr>
          <w:u w:val="single"/>
        </w:rPr>
      </w:pPr>
    </w:p>
    <w:p w14:paraId="619FACE8" w14:textId="77777777" w:rsidR="00376162" w:rsidRPr="00451520" w:rsidRDefault="00376162" w:rsidP="00376162">
      <w:pPr>
        <w:pStyle w:val="berschrift4"/>
      </w:pPr>
      <w:r w:rsidRPr="00451520">
        <w:t>Use Case 4 (Modell manuell parametrisieren und trainieren)</w:t>
      </w:r>
    </w:p>
    <w:p w14:paraId="1ABF9C03" w14:textId="77777777" w:rsidR="00376162" w:rsidRPr="00451520" w:rsidRDefault="00376162" w:rsidP="00376162"/>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376162">
            <w:pPr>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376162">
            <w:pPr>
              <w:rPr>
                <w:b/>
                <w:bCs/>
                <w:color w:val="FFFFFF"/>
              </w:rPr>
            </w:pPr>
            <w:r w:rsidRPr="00451520">
              <w:rPr>
                <w:b/>
                <w:bCs/>
                <w:color w:val="FFFFFF"/>
              </w:rPr>
              <w:t>Prio</w:t>
            </w:r>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376162">
            <w:pPr>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376162">
            <w:pPr>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376162">
            <w:pPr>
              <w:rPr>
                <w:b/>
                <w:bCs/>
              </w:rPr>
            </w:pPr>
            <w:r w:rsidRPr="00451520">
              <w:rPr>
                <w:b/>
                <w:bCs/>
              </w:rPr>
              <w:t>F4.1</w:t>
            </w:r>
          </w:p>
        </w:tc>
        <w:tc>
          <w:tcPr>
            <w:tcW w:w="1004" w:type="dxa"/>
            <w:shd w:val="clear" w:color="auto" w:fill="DEEAF6"/>
          </w:tcPr>
          <w:p w14:paraId="3B440F96" w14:textId="77777777" w:rsidR="00376162" w:rsidRPr="00451520" w:rsidRDefault="00376162" w:rsidP="00376162">
            <w:r w:rsidRPr="00451520">
              <w:t>Optional (P2)</w:t>
            </w:r>
          </w:p>
        </w:tc>
        <w:tc>
          <w:tcPr>
            <w:tcW w:w="3814" w:type="dxa"/>
            <w:shd w:val="clear" w:color="auto" w:fill="DEEAF6"/>
          </w:tcPr>
          <w:p w14:paraId="3D16CCE0" w14:textId="528F05B4" w:rsidR="00376162" w:rsidRPr="00451520" w:rsidRDefault="00376162" w:rsidP="00376162">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D3F2182" w14:textId="0DAA66A4" w:rsidR="000C60AD" w:rsidRPr="00451520" w:rsidRDefault="00376162" w:rsidP="000C60AD">
            <w:r w:rsidRPr="00451520">
              <w:rPr>
                <w:color w:val="00B050"/>
              </w:rPr>
              <w:t>Erreicht</w:t>
            </w:r>
          </w:p>
          <w:p w14:paraId="24B9AFAD" w14:textId="53DAA3EE" w:rsidR="00376162" w:rsidRPr="00451520" w:rsidRDefault="00376162" w:rsidP="00376162"/>
        </w:tc>
      </w:tr>
      <w:tr w:rsidR="00376162" w:rsidRPr="00451520" w14:paraId="042A1AFB" w14:textId="029555CB" w:rsidTr="00376162">
        <w:tc>
          <w:tcPr>
            <w:tcW w:w="615" w:type="dxa"/>
            <w:shd w:val="clear" w:color="auto" w:fill="auto"/>
          </w:tcPr>
          <w:p w14:paraId="5FA66B85" w14:textId="77777777" w:rsidR="00376162" w:rsidRPr="00451520" w:rsidRDefault="00376162" w:rsidP="00376162">
            <w:pPr>
              <w:rPr>
                <w:b/>
                <w:bCs/>
              </w:rPr>
            </w:pPr>
            <w:r w:rsidRPr="00451520">
              <w:rPr>
                <w:b/>
                <w:bCs/>
              </w:rPr>
              <w:t>F4.2</w:t>
            </w:r>
          </w:p>
        </w:tc>
        <w:tc>
          <w:tcPr>
            <w:tcW w:w="1004" w:type="dxa"/>
            <w:shd w:val="clear" w:color="auto" w:fill="auto"/>
          </w:tcPr>
          <w:p w14:paraId="21BE7F66" w14:textId="77777777" w:rsidR="00376162" w:rsidRPr="00451520" w:rsidRDefault="00376162" w:rsidP="00376162">
            <w:r w:rsidRPr="00451520">
              <w:t>Optional (P2)</w:t>
            </w:r>
          </w:p>
        </w:tc>
        <w:tc>
          <w:tcPr>
            <w:tcW w:w="3814" w:type="dxa"/>
            <w:shd w:val="clear" w:color="auto" w:fill="auto"/>
          </w:tcPr>
          <w:p w14:paraId="242A41C6" w14:textId="77777777" w:rsidR="00376162" w:rsidRPr="00451520" w:rsidRDefault="00376162" w:rsidP="00376162">
            <w:r w:rsidRPr="00451520">
              <w:t>Nach Bestätigung wird auch hier das Modell mithilfe der eingelesenen Datensätze trainiert</w:t>
            </w:r>
          </w:p>
        </w:tc>
        <w:tc>
          <w:tcPr>
            <w:tcW w:w="2951" w:type="dxa"/>
          </w:tcPr>
          <w:p w14:paraId="15505F59" w14:textId="08E24801" w:rsidR="000C60AD" w:rsidRPr="00451520" w:rsidRDefault="00376162" w:rsidP="000C60AD">
            <w:r w:rsidRPr="00451520">
              <w:rPr>
                <w:color w:val="00B050"/>
              </w:rPr>
              <w:t>Erreicht</w:t>
            </w:r>
          </w:p>
          <w:p w14:paraId="36090D56" w14:textId="5D3047F1" w:rsidR="00376162" w:rsidRPr="00451520" w:rsidRDefault="00376162" w:rsidP="00376162"/>
        </w:tc>
      </w:tr>
    </w:tbl>
    <w:p w14:paraId="5E59BEB0" w14:textId="77777777" w:rsidR="00376162" w:rsidRPr="00451520" w:rsidRDefault="00376162" w:rsidP="00376162">
      <w:pPr>
        <w:rPr>
          <w:u w:val="single"/>
        </w:rPr>
      </w:pPr>
    </w:p>
    <w:p w14:paraId="33F545EC" w14:textId="77777777" w:rsidR="00376162" w:rsidRPr="00451520" w:rsidRDefault="00376162" w:rsidP="00376162">
      <w:pPr>
        <w:pStyle w:val="berschrift4"/>
      </w:pPr>
      <w:r w:rsidRPr="00451520">
        <w:t>Use Case 5 (Auswertung nicht klassifizierter Daten durch ein bestehendes Modell)</w:t>
      </w:r>
    </w:p>
    <w:p w14:paraId="6741A31D" w14:textId="77777777" w:rsidR="00376162" w:rsidRPr="00451520" w:rsidRDefault="00376162" w:rsidP="00376162"/>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376162">
            <w:pPr>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376162">
            <w:pPr>
              <w:rPr>
                <w:b/>
                <w:bCs/>
                <w:color w:val="FFFFFF"/>
              </w:rPr>
            </w:pPr>
            <w:r w:rsidRPr="00451520">
              <w:rPr>
                <w:b/>
                <w:bCs/>
                <w:color w:val="FFFFFF"/>
              </w:rPr>
              <w:t>Prio</w:t>
            </w:r>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376162">
            <w:pPr>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376162">
            <w:pPr>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376162">
            <w:pPr>
              <w:rPr>
                <w:b/>
                <w:bCs/>
              </w:rPr>
            </w:pPr>
            <w:r w:rsidRPr="00451520">
              <w:rPr>
                <w:b/>
                <w:bCs/>
              </w:rPr>
              <w:t>F5.1</w:t>
            </w:r>
          </w:p>
        </w:tc>
        <w:tc>
          <w:tcPr>
            <w:tcW w:w="1004" w:type="dxa"/>
            <w:shd w:val="clear" w:color="auto" w:fill="DEEAF6"/>
          </w:tcPr>
          <w:p w14:paraId="17934269" w14:textId="77777777" w:rsidR="00376162" w:rsidRPr="00451520" w:rsidRDefault="00376162" w:rsidP="00376162">
            <w:r w:rsidRPr="00451520">
              <w:t>Optional (P2)</w:t>
            </w:r>
          </w:p>
        </w:tc>
        <w:tc>
          <w:tcPr>
            <w:tcW w:w="3813" w:type="dxa"/>
            <w:shd w:val="clear" w:color="auto" w:fill="DEEAF6"/>
          </w:tcPr>
          <w:p w14:paraId="07677CBB" w14:textId="77777777" w:rsidR="00376162" w:rsidRPr="00451520" w:rsidRDefault="00376162" w:rsidP="00376162">
            <w:r w:rsidRPr="00451520">
              <w:t xml:space="preserve">Zu einem bereits trainierten Modell können unklassifizierte Daten hinzugeladen werden. </w:t>
            </w:r>
          </w:p>
        </w:tc>
        <w:tc>
          <w:tcPr>
            <w:tcW w:w="2952" w:type="dxa"/>
            <w:shd w:val="clear" w:color="auto" w:fill="DEEAF6"/>
          </w:tcPr>
          <w:p w14:paraId="635F4047" w14:textId="012D3E58" w:rsidR="000C60AD" w:rsidRPr="00451520" w:rsidRDefault="00376162" w:rsidP="000C60AD">
            <w:r w:rsidRPr="00451520">
              <w:rPr>
                <w:color w:val="00B050"/>
              </w:rPr>
              <w:t>Erreicht</w:t>
            </w:r>
          </w:p>
          <w:p w14:paraId="3E188650" w14:textId="6BF10163" w:rsidR="00376162" w:rsidRPr="00451520" w:rsidRDefault="00376162" w:rsidP="00376162"/>
        </w:tc>
      </w:tr>
      <w:tr w:rsidR="00376162" w:rsidRPr="00451520" w14:paraId="1803F02A" w14:textId="4DE56F2C" w:rsidTr="00376162">
        <w:tc>
          <w:tcPr>
            <w:tcW w:w="615" w:type="dxa"/>
            <w:shd w:val="clear" w:color="auto" w:fill="auto"/>
          </w:tcPr>
          <w:p w14:paraId="3FC557D5" w14:textId="77777777" w:rsidR="00376162" w:rsidRPr="00451520" w:rsidRDefault="00376162" w:rsidP="00376162">
            <w:pPr>
              <w:rPr>
                <w:b/>
                <w:bCs/>
              </w:rPr>
            </w:pPr>
            <w:r w:rsidRPr="00451520">
              <w:rPr>
                <w:b/>
                <w:bCs/>
              </w:rPr>
              <w:lastRenderedPageBreak/>
              <w:t>F5.5</w:t>
            </w:r>
          </w:p>
        </w:tc>
        <w:tc>
          <w:tcPr>
            <w:tcW w:w="1004" w:type="dxa"/>
            <w:shd w:val="clear" w:color="auto" w:fill="auto"/>
          </w:tcPr>
          <w:p w14:paraId="4CD7099A" w14:textId="77777777" w:rsidR="00376162" w:rsidRPr="00451520" w:rsidRDefault="00376162" w:rsidP="00376162">
            <w:r w:rsidRPr="00451520">
              <w:t>Optional (P2)</w:t>
            </w:r>
          </w:p>
        </w:tc>
        <w:tc>
          <w:tcPr>
            <w:tcW w:w="3813" w:type="dxa"/>
            <w:shd w:val="clear" w:color="auto" w:fill="auto"/>
          </w:tcPr>
          <w:p w14:paraId="70982658" w14:textId="77777777" w:rsidR="00376162" w:rsidRPr="00451520" w:rsidRDefault="00376162" w:rsidP="00376162">
            <w:r w:rsidRPr="00451520">
              <w:t>Die Daten werden anhand dieses Modells klassifiziert. Als Output wird wieder ein Standardisiertes File (csv) generiert.</w:t>
            </w:r>
          </w:p>
        </w:tc>
        <w:tc>
          <w:tcPr>
            <w:tcW w:w="2952" w:type="dxa"/>
          </w:tcPr>
          <w:p w14:paraId="440ABAB8" w14:textId="6D910712" w:rsidR="000C60AD" w:rsidRPr="00451520" w:rsidRDefault="00376162" w:rsidP="000C60AD">
            <w:r w:rsidRPr="00451520">
              <w:rPr>
                <w:color w:val="00B050"/>
              </w:rPr>
              <w:t>Erreicht</w:t>
            </w:r>
          </w:p>
          <w:p w14:paraId="75E6C917" w14:textId="3FBD5B95" w:rsidR="00376162" w:rsidRPr="00451520" w:rsidRDefault="00376162" w:rsidP="00376162"/>
        </w:tc>
      </w:tr>
    </w:tbl>
    <w:p w14:paraId="6A2127D7" w14:textId="77777777" w:rsidR="00376162" w:rsidRPr="00451520" w:rsidRDefault="00376162" w:rsidP="00376162">
      <w:pPr>
        <w:rPr>
          <w:u w:val="single"/>
        </w:rPr>
      </w:pPr>
    </w:p>
    <w:p w14:paraId="15023FDF" w14:textId="77777777" w:rsidR="00376162" w:rsidRPr="00451520" w:rsidRDefault="00376162" w:rsidP="00376162">
      <w:pPr>
        <w:spacing w:line="240" w:lineRule="auto"/>
        <w:rPr>
          <w:rFonts w:cs="Arial"/>
          <w:bCs/>
          <w:szCs w:val="26"/>
        </w:rPr>
      </w:pPr>
    </w:p>
    <w:p w14:paraId="1258FC8C" w14:textId="77777777" w:rsidR="00376162" w:rsidRPr="00451520" w:rsidRDefault="00376162" w:rsidP="00376162">
      <w:pPr>
        <w:pStyle w:val="berschrift2"/>
      </w:pPr>
      <w:bookmarkStart w:id="7" w:name="_Toc25940449"/>
      <w:r w:rsidRPr="00451520">
        <w:t>Qualitätsanforderungen</w:t>
      </w:r>
      <w:bookmarkEnd w:id="7"/>
    </w:p>
    <w:p w14:paraId="7ADD329D" w14:textId="77777777" w:rsidR="00376162" w:rsidRPr="00451520" w:rsidRDefault="00376162" w:rsidP="00376162"/>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376162">
            <w:pPr>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376162">
            <w:pPr>
              <w:rPr>
                <w:b/>
                <w:bCs/>
                <w:color w:val="FFFFFF"/>
              </w:rPr>
            </w:pPr>
            <w:r w:rsidRPr="00451520">
              <w:rPr>
                <w:b/>
                <w:bCs/>
                <w:color w:val="FFFFFF"/>
              </w:rPr>
              <w:t>Prio</w:t>
            </w:r>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376162">
            <w:pPr>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376162">
            <w:pPr>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376162">
            <w:pPr>
              <w:rPr>
                <w:b/>
                <w:bCs/>
              </w:rPr>
            </w:pPr>
            <w:r w:rsidRPr="00451520">
              <w:rPr>
                <w:b/>
                <w:bCs/>
              </w:rPr>
              <w:t>Q1.1</w:t>
            </w:r>
          </w:p>
        </w:tc>
        <w:tc>
          <w:tcPr>
            <w:tcW w:w="692" w:type="dxa"/>
            <w:shd w:val="clear" w:color="auto" w:fill="DEEAF6"/>
          </w:tcPr>
          <w:p w14:paraId="4943DE19" w14:textId="77777777" w:rsidR="00376162" w:rsidRPr="00451520" w:rsidRDefault="00376162" w:rsidP="00376162">
            <w:r w:rsidRPr="00451520">
              <w:t>Muss</w:t>
            </w:r>
          </w:p>
        </w:tc>
        <w:tc>
          <w:tcPr>
            <w:tcW w:w="4086" w:type="dxa"/>
            <w:shd w:val="clear" w:color="auto" w:fill="DEEAF6"/>
          </w:tcPr>
          <w:p w14:paraId="4BAC3854" w14:textId="77777777" w:rsidR="00376162" w:rsidRPr="00451520" w:rsidRDefault="00376162" w:rsidP="00376162">
            <w:r w:rsidRPr="00451520">
              <w:t>Usability: Alle notwendigen Schritte zum Erstellen, Optimieren und testen eines Neuronalen Netzes sind in einem einheitlichen GUI implementiert.</w:t>
            </w:r>
          </w:p>
        </w:tc>
        <w:tc>
          <w:tcPr>
            <w:tcW w:w="2943" w:type="dxa"/>
            <w:shd w:val="clear" w:color="auto" w:fill="DEEAF6"/>
          </w:tcPr>
          <w:p w14:paraId="390C786F" w14:textId="58345231" w:rsidR="00376162" w:rsidRPr="00451520" w:rsidRDefault="00376162" w:rsidP="00376162">
            <w:r w:rsidRPr="00451520">
              <w:rPr>
                <w:color w:val="00B050"/>
              </w:rPr>
              <w:t>Erreicht</w:t>
            </w:r>
          </w:p>
          <w:p w14:paraId="2C605FA1" w14:textId="71E86F8F" w:rsidR="000C60AD" w:rsidRPr="00451520" w:rsidRDefault="00376162" w:rsidP="00376162">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376162">
            <w:pPr>
              <w:rPr>
                <w:b/>
                <w:bCs/>
              </w:rPr>
            </w:pPr>
            <w:r w:rsidRPr="00451520">
              <w:rPr>
                <w:b/>
                <w:bCs/>
              </w:rPr>
              <w:t>Q1.2</w:t>
            </w:r>
          </w:p>
        </w:tc>
        <w:tc>
          <w:tcPr>
            <w:tcW w:w="692" w:type="dxa"/>
            <w:shd w:val="clear" w:color="auto" w:fill="auto"/>
          </w:tcPr>
          <w:p w14:paraId="617A98E5" w14:textId="77777777" w:rsidR="00376162" w:rsidRPr="00451520" w:rsidRDefault="00376162" w:rsidP="00376162">
            <w:r w:rsidRPr="00451520">
              <w:t>Muss</w:t>
            </w:r>
          </w:p>
        </w:tc>
        <w:tc>
          <w:tcPr>
            <w:tcW w:w="4086" w:type="dxa"/>
            <w:shd w:val="clear" w:color="auto" w:fill="auto"/>
          </w:tcPr>
          <w:p w14:paraId="374885B9" w14:textId="77777777" w:rsidR="00376162" w:rsidRPr="00451520" w:rsidRDefault="00376162" w:rsidP="00376162">
            <w:r w:rsidRPr="00451520">
              <w:t>Zuverlässigkeit: Die gelieferten Daten sollen deterministisch und auch reproduzierbar sein.</w:t>
            </w:r>
          </w:p>
        </w:tc>
        <w:tc>
          <w:tcPr>
            <w:tcW w:w="2943" w:type="dxa"/>
          </w:tcPr>
          <w:p w14:paraId="581A0C95" w14:textId="2933CF29" w:rsidR="000C60AD" w:rsidRPr="00451520" w:rsidRDefault="00376162" w:rsidP="000C60AD">
            <w:r w:rsidRPr="00451520">
              <w:rPr>
                <w:color w:val="00B050"/>
              </w:rPr>
              <w:t>Erreicht</w:t>
            </w:r>
          </w:p>
          <w:p w14:paraId="50F3ADE6" w14:textId="7D0CBE9A" w:rsidR="00376162" w:rsidRPr="00451520" w:rsidRDefault="00376162" w:rsidP="00376162"/>
        </w:tc>
      </w:tr>
      <w:tr w:rsidR="00376162" w:rsidRPr="00451520" w14:paraId="50107B48" w14:textId="2F63241A" w:rsidTr="00376162">
        <w:tc>
          <w:tcPr>
            <w:tcW w:w="663" w:type="dxa"/>
            <w:shd w:val="clear" w:color="auto" w:fill="auto"/>
          </w:tcPr>
          <w:p w14:paraId="2B18B989" w14:textId="77777777" w:rsidR="00376162" w:rsidRPr="00451520" w:rsidRDefault="00376162" w:rsidP="00376162">
            <w:pPr>
              <w:rPr>
                <w:b/>
                <w:bCs/>
              </w:rPr>
            </w:pPr>
            <w:r w:rsidRPr="00451520">
              <w:rPr>
                <w:b/>
                <w:bCs/>
              </w:rPr>
              <w:t>Q1.3</w:t>
            </w:r>
          </w:p>
        </w:tc>
        <w:tc>
          <w:tcPr>
            <w:tcW w:w="692" w:type="dxa"/>
            <w:shd w:val="clear" w:color="auto" w:fill="auto"/>
          </w:tcPr>
          <w:p w14:paraId="042AE414" w14:textId="77777777" w:rsidR="00376162" w:rsidRPr="00451520" w:rsidRDefault="00376162" w:rsidP="00376162">
            <w:r w:rsidRPr="00451520">
              <w:t>Muss</w:t>
            </w:r>
          </w:p>
        </w:tc>
        <w:tc>
          <w:tcPr>
            <w:tcW w:w="4086" w:type="dxa"/>
            <w:shd w:val="clear" w:color="auto" w:fill="auto"/>
          </w:tcPr>
          <w:p w14:paraId="7C7C853D" w14:textId="77777777" w:rsidR="00376162" w:rsidRPr="00451520" w:rsidRDefault="00376162" w:rsidP="00376162">
            <w:r w:rsidRPr="00451520">
              <w:t>Es muss eine Laufzeitabschätzung mit einer angestrebten Genauigkeit von +/- 25% der geschätzten Zeit als Warnungsgrundlage vor jeder Berechnung gemacht werden.</w:t>
            </w:r>
          </w:p>
        </w:tc>
        <w:tc>
          <w:tcPr>
            <w:tcW w:w="2943" w:type="dxa"/>
          </w:tcPr>
          <w:p w14:paraId="269FA731" w14:textId="7801C2C7" w:rsidR="00376162" w:rsidRDefault="00376162" w:rsidP="000C60AD">
            <w:r w:rsidRPr="00451520">
              <w:rPr>
                <w:color w:val="00B050"/>
              </w:rPr>
              <w:t>Erreicht</w:t>
            </w:r>
            <w:r w:rsidRPr="00451520">
              <w:t xml:space="preserve">: </w:t>
            </w:r>
            <w:r w:rsidR="000C60AD" w:rsidRPr="00451520">
              <w:t xml:space="preserve">Die bisher ausgegebenen Schätzungen liegen in einem Fehlerbereich von da </w:t>
            </w:r>
            <w:r w:rsidR="00322BE8">
              <w:t>10</w:t>
            </w:r>
            <w:r w:rsidR="000C60AD" w:rsidRPr="00451520">
              <w:t>%</w:t>
            </w:r>
          </w:p>
          <w:p w14:paraId="096CC13B" w14:textId="4FF02FFA" w:rsidR="004B0A5A" w:rsidRPr="00451520" w:rsidRDefault="004B0A5A" w:rsidP="000C60AD">
            <w:r w:rsidRPr="00451520">
              <w:rPr>
                <w:color w:val="FF0000"/>
              </w:rPr>
              <w:t>Aber</w:t>
            </w:r>
            <w:r w:rsidRPr="00451520">
              <w:t xml:space="preserve">: </w:t>
            </w:r>
            <w:r>
              <w:t>Bei einer grossen Anzahl von zu trainierenden Models ist die Schätzung zu tief (Keine Trainingdaten für diese Fälle gesammelt). Schätzung wird mit der Zeit jedoch besser.</w:t>
            </w:r>
          </w:p>
        </w:tc>
      </w:tr>
    </w:tbl>
    <w:p w14:paraId="23565864" w14:textId="77777777" w:rsidR="00376162" w:rsidRPr="00451520" w:rsidRDefault="00376162" w:rsidP="00376162"/>
    <w:p w14:paraId="73448E8E" w14:textId="16706F5D" w:rsidR="00595CA9" w:rsidRDefault="00595CA9" w:rsidP="00595CA9">
      <w:pPr>
        <w:pStyle w:val="berschrift2"/>
      </w:pPr>
      <w:r>
        <w:t>Use Cases Ausblick</w:t>
      </w:r>
    </w:p>
    <w:p w14:paraId="726CFF8D" w14:textId="0136592F" w:rsidR="00595CA9" w:rsidRDefault="00595CA9" w:rsidP="00595CA9">
      <w:r>
        <w:t>Obwohl die Anforderungsspezifikationen die Use Cases sinnvoll beschreiben, sind während dem Gebrauch der Applikation einige Ideen aufgetaucht, wie die Applikation noch verbessert werden könnte. Folgende Use Cases wären ebenfalls interessant umzusetzen:</w:t>
      </w:r>
    </w:p>
    <w:p w14:paraId="1D080730" w14:textId="24D00B9B" w:rsidR="00595CA9" w:rsidRPr="00595CA9" w:rsidRDefault="00595CA9" w:rsidP="00595CA9">
      <w:pPr>
        <w:pStyle w:val="Listenabsatz"/>
        <w:numPr>
          <w:ilvl w:val="0"/>
          <w:numId w:val="25"/>
        </w:numPr>
      </w:pPr>
      <w:r>
        <w:t xml:space="preserve"> Speicherung der Optimierungsgrafik im Modell.</w:t>
      </w:r>
    </w:p>
    <w:p w14:paraId="59B8B7D7" w14:textId="73C1F799" w:rsidR="002162C6" w:rsidRPr="00451520" w:rsidRDefault="002162C6" w:rsidP="00511D21">
      <w:pPr>
        <w:pStyle w:val="berschrift1"/>
      </w:pPr>
      <w:r w:rsidRPr="00451520">
        <w:t>Technologie</w:t>
      </w:r>
    </w:p>
    <w:p w14:paraId="2E9052BF" w14:textId="711E2140" w:rsidR="007C2925" w:rsidRPr="00451520" w:rsidRDefault="007C2925" w:rsidP="007C2925">
      <w:pPr>
        <w:pStyle w:val="berschrift2"/>
      </w:pPr>
      <w:r w:rsidRPr="00451520">
        <w:t>Verwendete Technologie</w:t>
      </w:r>
    </w:p>
    <w:p w14:paraId="652F3781" w14:textId="33347EC9" w:rsidR="00A509A4" w:rsidRPr="00451520" w:rsidRDefault="00A509A4" w:rsidP="00CA740F">
      <w:pPr>
        <w:pStyle w:val="Listenabsatz"/>
        <w:numPr>
          <w:ilvl w:val="0"/>
          <w:numId w:val="10"/>
        </w:numPr>
      </w:pPr>
      <w:r w:rsidRPr="00451520">
        <w:t>Programmiersprache: Python</w:t>
      </w:r>
    </w:p>
    <w:p w14:paraId="3205DE58" w14:textId="1C444276" w:rsidR="00E81D9E" w:rsidRPr="00451520" w:rsidRDefault="00A509A4" w:rsidP="00CA740F">
      <w:pPr>
        <w:pStyle w:val="Listenabsatz"/>
        <w:numPr>
          <w:ilvl w:val="0"/>
          <w:numId w:val="10"/>
        </w:numPr>
      </w:pPr>
      <w:r w:rsidRPr="00451520">
        <w:t xml:space="preserve">Library für die Erstellung und Manipulation von neuronalen Netzwerken: </w:t>
      </w:r>
      <w:r w:rsidR="00E81D9E" w:rsidRPr="00451520">
        <w:t>Keras</w:t>
      </w:r>
    </w:p>
    <w:p w14:paraId="300D693A" w14:textId="0E357693" w:rsidR="00E81D9E" w:rsidRPr="00451520" w:rsidRDefault="00A509A4" w:rsidP="00CA740F">
      <w:pPr>
        <w:pStyle w:val="Listenabsatz"/>
        <w:numPr>
          <w:ilvl w:val="0"/>
          <w:numId w:val="10"/>
        </w:numPr>
      </w:pPr>
      <w:r w:rsidRPr="00451520">
        <w:t xml:space="preserve">GUI: </w:t>
      </w:r>
      <w:r w:rsidR="00E81D9E" w:rsidRPr="00451520">
        <w:t>Tkinter</w:t>
      </w:r>
    </w:p>
    <w:p w14:paraId="76F383A7" w14:textId="3D360F17" w:rsidR="007C2925" w:rsidRPr="00451520" w:rsidRDefault="00A509A4" w:rsidP="00CA740F">
      <w:pPr>
        <w:pStyle w:val="Listenabsatz"/>
        <w:numPr>
          <w:ilvl w:val="0"/>
          <w:numId w:val="10"/>
        </w:numPr>
      </w:pPr>
      <w:r w:rsidRPr="00451520">
        <w:t xml:space="preserve">Entwicklungsumgebung: </w:t>
      </w:r>
      <w:r w:rsidR="00E81D9E" w:rsidRPr="00451520">
        <w:t>Pycharm</w:t>
      </w:r>
    </w:p>
    <w:p w14:paraId="183DAF5F" w14:textId="38D97CAA" w:rsidR="007C2925" w:rsidRPr="00451520" w:rsidRDefault="007C2925" w:rsidP="007C2925">
      <w:pPr>
        <w:pStyle w:val="berschrift2"/>
      </w:pPr>
      <w:r w:rsidRPr="00451520">
        <w:t>Eignung Technologie für die gewählte Problemstellung</w:t>
      </w:r>
    </w:p>
    <w:p w14:paraId="0F9B9D45" w14:textId="5D3762A9" w:rsidR="00A509A4" w:rsidRPr="00451520" w:rsidRDefault="00A509A4" w:rsidP="00CA740F">
      <w:pPr>
        <w:pStyle w:val="Listenabsatz"/>
        <w:numPr>
          <w:ilvl w:val="0"/>
          <w:numId w:val="10"/>
        </w:numPr>
      </w:pPr>
      <w:r w:rsidRPr="00451520">
        <w:t xml:space="preserve">Python: Die Applikation mit Python zu schreiben war eine gute Wahl. Python hat alle unsere Ansprüche (objektorientierte Programmierung, einfache und mächtige Libraries für Machine Learning Probleme) erfüllt. </w:t>
      </w:r>
    </w:p>
    <w:p w14:paraId="0A9050EA" w14:textId="3E925A53" w:rsidR="007C2925" w:rsidRPr="00451520" w:rsidRDefault="00A509A4" w:rsidP="00CA740F">
      <w:pPr>
        <w:pStyle w:val="Listenabsatz"/>
        <w:numPr>
          <w:ilvl w:val="0"/>
          <w:numId w:val="11"/>
        </w:numPr>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4CC5C2B4" w:rsidR="00A509A4" w:rsidRPr="00451520" w:rsidRDefault="00545865" w:rsidP="00CA740F">
      <w:pPr>
        <w:pStyle w:val="Listenabsatz"/>
        <w:numPr>
          <w:ilvl w:val="0"/>
          <w:numId w:val="11"/>
        </w:numPr>
      </w:pPr>
      <w:r w:rsidRPr="00451520">
        <w:t xml:space="preserve">Tkinter: Die GUI-Erstellung mit Tkinter war einigermasse mühsam. </w:t>
      </w:r>
      <w:r w:rsidRPr="00451520">
        <w:rPr>
          <w:highlight w:val="yellow"/>
        </w:rPr>
        <w:t>XXXX</w:t>
      </w:r>
      <w:r w:rsidRPr="00451520">
        <w:t xml:space="preserve"> </w:t>
      </w:r>
    </w:p>
    <w:p w14:paraId="193BE80E" w14:textId="7C181A1E" w:rsidR="00A509A4" w:rsidRPr="00451520" w:rsidRDefault="00A509A4" w:rsidP="00CA740F">
      <w:pPr>
        <w:pStyle w:val="Listenabsatz"/>
        <w:numPr>
          <w:ilvl w:val="0"/>
          <w:numId w:val="11"/>
        </w:numPr>
      </w:pPr>
      <w:r w:rsidRPr="00451520">
        <w:lastRenderedPageBreak/>
        <w:t xml:space="preserve">Pycharm bietet eine exzellente Entwicklungsumgebung, die insbesondere </w:t>
      </w:r>
      <w:r w:rsidR="00545865" w:rsidRPr="00451520">
        <w:t>bezüglich</w:t>
      </w:r>
      <w:r w:rsidRPr="00451520">
        <w:t xml:space="preserve"> der Interaktion mit Git, dem Debugging und dem Autovervollständigen </w:t>
      </w:r>
      <w:r w:rsidR="00545865" w:rsidRPr="00451520">
        <w:t>höchsten Ansprüchen genügt.</w:t>
      </w:r>
    </w:p>
    <w:p w14:paraId="3710F995" w14:textId="77777777" w:rsidR="00E81D9E" w:rsidRPr="00451520" w:rsidRDefault="00E81D9E" w:rsidP="00E81D9E"/>
    <w:p w14:paraId="06D9BED6" w14:textId="7F6E5A9A" w:rsidR="002162C6" w:rsidRPr="00451520" w:rsidRDefault="002162C6" w:rsidP="00511D21">
      <w:pPr>
        <w:pStyle w:val="berschrift1"/>
      </w:pPr>
      <w:r w:rsidRPr="00451520">
        <w:t>Architektur</w:t>
      </w:r>
    </w:p>
    <w:p w14:paraId="4796C3AD" w14:textId="52FC45AE" w:rsidR="002162C6" w:rsidRPr="00451520" w:rsidRDefault="002162C6" w:rsidP="002162C6">
      <w:pPr>
        <w:pStyle w:val="berschrift2"/>
      </w:pPr>
      <w:r w:rsidRPr="00451520">
        <w:t>Systemübersicht</w:t>
      </w:r>
    </w:p>
    <w:p w14:paraId="2AB810F0" w14:textId="3A15F220" w:rsidR="002162C6" w:rsidRDefault="002162C6" w:rsidP="003A4A5E">
      <w:pPr>
        <w:pStyle w:val="berschrift3"/>
      </w:pPr>
      <w:r w:rsidRPr="00451520">
        <w:t>UML-Diagramm</w:t>
      </w:r>
    </w:p>
    <w:p w14:paraId="76F67B61" w14:textId="0666BFA8" w:rsidR="003A4A5E" w:rsidRPr="003A4A5E" w:rsidRDefault="003A4A5E" w:rsidP="003A4A5E">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3A4A5E" w:rsidRDefault="003A4A5E" w:rsidP="003A4A5E">
                            <w:pPr>
                              <w:jc w:val="center"/>
                            </w:pPr>
                            <w:r>
                              <w:rPr>
                                <w:noProof/>
                              </w:rPr>
                              <w:drawing>
                                <wp:inline distT="0" distB="0" distL="0" distR="0" wp14:anchorId="1A112BB4" wp14:editId="02B67A31">
                                  <wp:extent cx="7256145" cy="2809240"/>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3A4A5E" w:rsidRDefault="003A4A5E" w:rsidP="003A4A5E">
                      <w:pPr>
                        <w:jc w:val="center"/>
                      </w:pPr>
                      <w:r>
                        <w:rPr>
                          <w:noProof/>
                        </w:rPr>
                        <w:drawing>
                          <wp:inline distT="0" distB="0" distL="0" distR="0" wp14:anchorId="1A112BB4" wp14:editId="02B67A31">
                            <wp:extent cx="7256145" cy="2809240"/>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38CF1D64" w:rsidR="002162C6" w:rsidRDefault="002162C6" w:rsidP="003A4A5E">
      <w:pPr>
        <w:pStyle w:val="berschrift3"/>
      </w:pPr>
      <w:r w:rsidRPr="00451520">
        <w:t>Rechtfertigung von zwei oberen Layers und nicht MVP</w:t>
      </w:r>
    </w:p>
    <w:p w14:paraId="7CA7604A" w14:textId="2D7A5E41" w:rsidR="003A4A5E" w:rsidRDefault="003A4A5E" w:rsidP="003A4A5E">
      <w:pPr>
        <w:pStyle w:val="berschrift3"/>
      </w:pPr>
      <w:r>
        <w:t>Sequenz-Diagramm: Optimierung</w:t>
      </w:r>
    </w:p>
    <w:p w14:paraId="4A7E9CC9" w14:textId="32A2FCD8" w:rsidR="003A4A5E" w:rsidRDefault="003A4A5E" w:rsidP="003A4A5E">
      <w:r>
        <w:t>Die folgende Grafik zeigt den Kern der Applikation – die Optimierung der Parameter für ein bestimmtes Modell: Die Applikation geht in folgenden Schritten vor:</w:t>
      </w:r>
    </w:p>
    <w:p w14:paraId="31CAB0D4" w14:textId="39BE03C5" w:rsidR="003A4A5E" w:rsidRDefault="003A4A5E" w:rsidP="003A4A5E">
      <w:pPr>
        <w:pStyle w:val="Listenabsatz"/>
        <w:numPr>
          <w:ilvl w:val="0"/>
          <w:numId w:val="28"/>
        </w:numPr>
      </w:pPr>
      <w:r>
        <w:t xml:space="preserve">In der OptimizeModelView werden die Werte erfasst um die Ranges für die HyperParameter abzustecken. Anschliessend wird das RangeForHyperParamsObj gebildet. </w:t>
      </w:r>
    </w:p>
    <w:p w14:paraId="42815310" w14:textId="42E37088" w:rsidR="003A4A5E" w:rsidRDefault="003A4A5E" w:rsidP="003A4A5E">
      <w:pPr>
        <w:pStyle w:val="Listenabsatz"/>
        <w:numPr>
          <w:ilvl w:val="0"/>
          <w:numId w:val="28"/>
        </w:numPr>
      </w:pPr>
      <w:r>
        <w:t>Das OptimizeParamsModel wird gebildet.</w:t>
      </w:r>
    </w:p>
    <w:p w14:paraId="2A60FAD5" w14:textId="4E463E3E" w:rsidR="003A4A5E" w:rsidRDefault="003A4A5E" w:rsidP="003A4A5E">
      <w:pPr>
        <w:pStyle w:val="Listenabsatz"/>
        <w:numPr>
          <w:ilvl w:val="0"/>
          <w:numId w:val="28"/>
        </w:numPr>
      </w:pPr>
      <w:r>
        <w:t>Mit dem RangeForHyperParamsObj wird eine Liste von HyperParamsObj gebildet (Für jedes HyperParamsObj in dieser Liste wird später ein neuronales Netzwerk gebildet wobei das HyperParamsObj die HyperParameter dieses Netzwerks bestimmt).</w:t>
      </w:r>
    </w:p>
    <w:p w14:paraId="362DC5BB" w14:textId="77777777" w:rsidR="009756C6" w:rsidRDefault="003A4A5E" w:rsidP="009756C6">
      <w:pPr>
        <w:pStyle w:val="Listenabsatz"/>
        <w:numPr>
          <w:ilvl w:val="0"/>
          <w:numId w:val="28"/>
        </w:numPr>
      </w:pPr>
      <w:r>
        <w:t xml:space="preserve">Im OptimizeParamsModel wird die </w:t>
      </w:r>
      <w:r w:rsidR="009756C6">
        <w:t>evaluateModels-Methode aufgerufen. Diese geht wie folgt vor:</w:t>
      </w:r>
    </w:p>
    <w:p w14:paraId="67D142B9" w14:textId="77777777" w:rsidR="009756C6" w:rsidRDefault="009756C6" w:rsidP="009756C6">
      <w:pPr>
        <w:pStyle w:val="Listenabsatz"/>
        <w:numPr>
          <w:ilvl w:val="1"/>
          <w:numId w:val="28"/>
        </w:numPr>
      </w:pPr>
      <w:r>
        <w:t>Loop über alle HyperParamsObj in der oben genannten Liste</w:t>
      </w:r>
    </w:p>
    <w:p w14:paraId="40736799" w14:textId="77777777" w:rsidR="009756C6" w:rsidRDefault="009756C6" w:rsidP="009756C6">
      <w:pPr>
        <w:pStyle w:val="Listenabsatz"/>
        <w:numPr>
          <w:ilvl w:val="1"/>
          <w:numId w:val="28"/>
        </w:numPr>
      </w:pPr>
      <w:r>
        <w:t>Netzwerk bilden, trainieren und testen</w:t>
      </w:r>
    </w:p>
    <w:p w14:paraId="1E1A2E80" w14:textId="68F0F5EE" w:rsidR="003A4A5E" w:rsidRPr="003A4A5E" w:rsidRDefault="009756C6" w:rsidP="009756C6">
      <w:pPr>
        <w:pStyle w:val="Listenabsatz"/>
        <w:numPr>
          <w:ilvl w:val="0"/>
          <w:numId w:val="28"/>
        </w:numPr>
      </w:pPr>
      <w:r>
        <w:t>Schlussendlich werden die Ergebnisse der Tests für die Visualisierung sowie das beste Modell gespeichert.</w:t>
      </w:r>
      <w:r w:rsidR="003A4A5E">
        <w:t xml:space="preserve"> </w:t>
      </w:r>
    </w:p>
    <w:p w14:paraId="11EF2482" w14:textId="6769D509" w:rsidR="003A4A5E" w:rsidRPr="003A4A5E" w:rsidRDefault="003A4A5E" w:rsidP="003A4A5E">
      <w:r w:rsidRPr="00451520">
        <w:rPr>
          <w:noProof/>
        </w:rPr>
        <w:lastRenderedPageBreak/>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3A4A5E" w:rsidRDefault="003A4A5E"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3A4A5E" w:rsidRDefault="003A4A5E"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2162C6">
      <w:pPr>
        <w:pStyle w:val="berschrift2"/>
      </w:pPr>
      <w:r w:rsidRPr="00451520">
        <w:t>Komponenten</w:t>
      </w:r>
    </w:p>
    <w:p w14:paraId="76F5611F" w14:textId="61A5CA6E" w:rsidR="002162C6" w:rsidRPr="00451520" w:rsidRDefault="002162C6" w:rsidP="002162C6">
      <w:r w:rsidRPr="00451520">
        <w:t>In diesem Unterkapitel werden die einzelnen Komponenten, meistens sind diese als eigene Klassen implementiert, erklärt.</w:t>
      </w:r>
    </w:p>
    <w:p w14:paraId="3053D5D9" w14:textId="77777777" w:rsidR="002162C6" w:rsidRPr="00451520" w:rsidRDefault="002162C6" w:rsidP="00E81D9E"/>
    <w:p w14:paraId="20B1D26A" w14:textId="1B3FB14A" w:rsidR="002162C6" w:rsidRPr="00451520" w:rsidRDefault="002162C6" w:rsidP="002162C6">
      <w:pPr>
        <w:pStyle w:val="berschrift3"/>
      </w:pPr>
      <w:r w:rsidRPr="00451520">
        <w:t>GUI</w:t>
      </w:r>
    </w:p>
    <w:p w14:paraId="758113FC" w14:textId="1EBC6762" w:rsidR="002162C6" w:rsidRPr="00451520" w:rsidRDefault="002162C6" w:rsidP="002162C6">
      <w:pPr>
        <w:pStyle w:val="berschrift4"/>
      </w:pPr>
      <w:r w:rsidRPr="00451520">
        <w:t>MainView</w:t>
      </w:r>
    </w:p>
    <w:p w14:paraId="3CD6D559" w14:textId="477E372E" w:rsidR="002162C6" w:rsidRPr="00451520" w:rsidRDefault="002162C6" w:rsidP="002162C6">
      <w:r w:rsidRPr="00451520">
        <w:t>…</w:t>
      </w:r>
    </w:p>
    <w:p w14:paraId="5E15D2AF" w14:textId="529E9E0D" w:rsidR="002162C6" w:rsidRPr="00451520" w:rsidRDefault="002162C6" w:rsidP="002162C6">
      <w:pPr>
        <w:pStyle w:val="berschrift3"/>
      </w:pPr>
      <w:r w:rsidRPr="00451520">
        <w:t>Logic</w:t>
      </w:r>
    </w:p>
    <w:p w14:paraId="6B821581" w14:textId="7940D094" w:rsidR="002162C6" w:rsidRPr="00451520" w:rsidRDefault="002162C6" w:rsidP="00E81D9E">
      <w:pPr>
        <w:pStyle w:val="berschrift3"/>
      </w:pPr>
      <w:r w:rsidRPr="00451520">
        <w:t>Persistence</w:t>
      </w:r>
    </w:p>
    <w:p w14:paraId="66FCAACF" w14:textId="082CF7EA" w:rsidR="003C3439" w:rsidRPr="00451520" w:rsidRDefault="003C3439" w:rsidP="00511D21">
      <w:pPr>
        <w:pStyle w:val="berschrift1"/>
      </w:pPr>
      <w:r w:rsidRPr="00451520">
        <w:t>Installationsanleitung</w:t>
      </w:r>
    </w:p>
    <w:p w14:paraId="5AB04C4F" w14:textId="1A6E71E4" w:rsidR="00C75FE3" w:rsidRPr="00451520" w:rsidRDefault="00C75FE3" w:rsidP="00CA740F">
      <w:pPr>
        <w:pStyle w:val="Listenabsatz"/>
        <w:numPr>
          <w:ilvl w:val="0"/>
          <w:numId w:val="8"/>
        </w:numPr>
      </w:pPr>
      <w:r w:rsidRPr="00451520">
        <w:t>Nur 64bit</w:t>
      </w:r>
    </w:p>
    <w:p w14:paraId="402F6E40" w14:textId="7E9F9C8A" w:rsidR="00E81D9E" w:rsidRPr="00451520" w:rsidRDefault="00E81D9E" w:rsidP="00CA740F">
      <w:pPr>
        <w:pStyle w:val="Listenabsatz"/>
        <w:numPr>
          <w:ilvl w:val="0"/>
          <w:numId w:val="8"/>
        </w:numPr>
      </w:pPr>
      <w:r w:rsidRPr="00451520">
        <w:t>Vorbereitung: Python reinladen</w:t>
      </w:r>
      <w:r w:rsidR="00C75FE3" w:rsidRPr="00451520">
        <w:t xml:space="preserve"> nur 3.5-3.7</w:t>
      </w:r>
    </w:p>
    <w:p w14:paraId="151B3EAC" w14:textId="79E4B2FD" w:rsidR="00E81D9E" w:rsidRPr="00451520" w:rsidRDefault="00E81D9E" w:rsidP="00CA740F">
      <w:pPr>
        <w:pStyle w:val="Listenabsatz"/>
        <w:numPr>
          <w:ilvl w:val="0"/>
          <w:numId w:val="8"/>
        </w:numPr>
      </w:pPr>
      <w:r w:rsidRPr="00451520">
        <w:t>Kompilierung, etc.</w:t>
      </w:r>
    </w:p>
    <w:p w14:paraId="55B39533" w14:textId="67E84D47" w:rsidR="00E81D9E" w:rsidRPr="00451520" w:rsidRDefault="00E81D9E" w:rsidP="00CA740F">
      <w:pPr>
        <w:pStyle w:val="Listenabsatz"/>
        <w:numPr>
          <w:ilvl w:val="0"/>
          <w:numId w:val="8"/>
        </w:numPr>
      </w:pPr>
      <w:r w:rsidRPr="00451520">
        <w:t>Wie starten</w:t>
      </w:r>
    </w:p>
    <w:p w14:paraId="22A05D1C" w14:textId="4FA3963D" w:rsidR="002162C6" w:rsidRPr="00451520" w:rsidRDefault="003C3439">
      <w:pPr>
        <w:pStyle w:val="berschrift1"/>
      </w:pPr>
      <w:r w:rsidRPr="00451520">
        <w:t>Bedienungsanleitung GUI</w:t>
      </w:r>
    </w:p>
    <w:p w14:paraId="51C773D5" w14:textId="2E35CC29" w:rsidR="00634658" w:rsidRPr="00451520" w:rsidRDefault="00634658" w:rsidP="00634658">
      <w:pPr>
        <w:pStyle w:val="berschrift2"/>
      </w:pPr>
      <w:r w:rsidRPr="00451520">
        <w:t>Hauptkomponenten der Applikation HyperOptimize</w:t>
      </w:r>
    </w:p>
    <w:p w14:paraId="0584DF4D" w14:textId="15CA857C" w:rsidR="00B960A2" w:rsidRPr="00451520" w:rsidRDefault="00634658" w:rsidP="00B960A2">
      <w:r w:rsidRPr="00451520">
        <w:t>Bevor die möglichen Aktionen von HyperOptimize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D97E20">
      <w:pPr>
        <w:pStyle w:val="Listenabsatz"/>
        <w:numPr>
          <w:ilvl w:val="0"/>
          <w:numId w:val="15"/>
        </w:numPr>
      </w:pPr>
      <w:r w:rsidRPr="00451520">
        <w:t xml:space="preserve">Projekt: In einem Projekt werden verschiedene Modelle zu einem bestimmten Datensatz vereint. </w:t>
      </w:r>
    </w:p>
    <w:p w14:paraId="3CEB609C" w14:textId="071982B6" w:rsidR="00634658" w:rsidRPr="00451520" w:rsidRDefault="00B960A2" w:rsidP="00D97E20">
      <w:pPr>
        <w:pStyle w:val="Listenabsatz"/>
        <w:numPr>
          <w:ilvl w:val="0"/>
          <w:numId w:val="15"/>
        </w:numPr>
      </w:pPr>
      <w:r w:rsidRPr="00451520">
        <w:lastRenderedPageBreak/>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545865">
      <w:pPr>
        <w:pStyle w:val="berschrift2"/>
      </w:pPr>
      <w:r w:rsidRPr="00451520">
        <w:t>Ansichten</w:t>
      </w:r>
    </w:p>
    <w:p w14:paraId="1B046119" w14:textId="32D59825" w:rsidR="00895AA9" w:rsidRPr="00451520" w:rsidRDefault="00895AA9" w:rsidP="00895AA9">
      <w:pPr>
        <w:pStyle w:val="berschrift3"/>
      </w:pPr>
      <w:r w:rsidRPr="00451520">
        <w:t>Übersicht</w:t>
      </w:r>
    </w:p>
    <w:p w14:paraId="5993145C" w14:textId="3017C569" w:rsidR="00545865" w:rsidRPr="00451520" w:rsidRDefault="00634658" w:rsidP="00545865">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71E74DF0" w:rsidR="00D97E20" w:rsidRDefault="00D97E20"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71E74DF0" w:rsidR="00D97E20" w:rsidRDefault="00D97E20"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545865">
      <w:r w:rsidRPr="00451520">
        <w:t>Die Applikation startet mit der Home-Ansicht in welcher Projekte verwaltet werden. Von dort gelangt man in die Projekt-Ansicht, die die Informationen zu einem einzelnen Projekt enthält (z.B. trainierte Modelle, Trainingdaten, etc.). An diese Projekt-Ansicht sind einerseits die Load-data-Ansicht, sowie die Modell-Ansicht angehängt. Mit der Load-data-Ansicht werden Training- oder Daten für die Klassifizierung hochgeladen. Mit der Modell-Ansicht können Modelle trainiert werden. Das Training kann entweder mit manuell eingegebenen Parametern oder über eine Optimierung vorgenommen werden. Letzteres wird über die Optimize-parameters-Ansicht erreicht.</w:t>
      </w:r>
    </w:p>
    <w:p w14:paraId="3F81ACAA" w14:textId="0B5BFAF1" w:rsidR="00634658" w:rsidRPr="00451520" w:rsidRDefault="00895AA9" w:rsidP="00895AA9">
      <w:pPr>
        <w:pStyle w:val="berschrift3"/>
      </w:pPr>
      <w:r w:rsidRPr="00451520">
        <w:t>Detaillierte Beschreibung der Ansichten</w:t>
      </w:r>
    </w:p>
    <w:p w14:paraId="62B69FF4" w14:textId="4D084EE0" w:rsidR="00895AA9" w:rsidRPr="00451520" w:rsidRDefault="00895AA9" w:rsidP="001D33C9">
      <w:pPr>
        <w:pStyle w:val="berschrift4"/>
      </w:pPr>
      <w:r w:rsidRPr="00451520">
        <w:t>Home-Ansicht</w:t>
      </w:r>
    </w:p>
    <w:p w14:paraId="00397A15" w14:textId="77777777" w:rsidR="00895AA9" w:rsidRPr="00451520" w:rsidRDefault="00895AA9" w:rsidP="00895AA9"/>
    <w:p w14:paraId="52544B91" w14:textId="1435E5A3" w:rsidR="00895AA9" w:rsidRPr="00451520" w:rsidRDefault="00895AA9" w:rsidP="00895AA9">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D97E20" w:rsidRDefault="00D97E20"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D97E20" w:rsidRDefault="00D97E20"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E810F6">
      <w:pPr>
        <w:pStyle w:val="berschrift4"/>
        <w:numPr>
          <w:ilvl w:val="0"/>
          <w:numId w:val="16"/>
        </w:numPr>
      </w:pPr>
      <w:r w:rsidRPr="00451520">
        <w:t>New Project: Erstellt ein neues Projekt und wechselt zur Projekt-Ansicht</w:t>
      </w:r>
    </w:p>
    <w:p w14:paraId="4762858E" w14:textId="73A15F38" w:rsidR="00E810F6" w:rsidRPr="00451520" w:rsidRDefault="00E810F6" w:rsidP="00E810F6">
      <w:pPr>
        <w:pStyle w:val="Listenabsatz"/>
        <w:numPr>
          <w:ilvl w:val="0"/>
          <w:numId w:val="16"/>
        </w:numPr>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D97E20">
      <w:pPr>
        <w:pStyle w:val="Listenabsatz"/>
        <w:numPr>
          <w:ilvl w:val="0"/>
          <w:numId w:val="16"/>
        </w:numPr>
      </w:pPr>
      <w:r w:rsidRPr="00451520">
        <w:t xml:space="preserve">Delete  Project: Mit Klick auf einen Eintrag in der Liste mit Projekteinträgen sowie auf den Delete-Button wird das ausgewählte Projekt gelöscht. </w:t>
      </w:r>
    </w:p>
    <w:p w14:paraId="74921B8A" w14:textId="4FC7B04B" w:rsidR="00E810F6" w:rsidRPr="00451520" w:rsidRDefault="00895AA9" w:rsidP="00E810F6">
      <w:pPr>
        <w:pStyle w:val="berschrift4"/>
      </w:pPr>
      <w:r w:rsidRPr="00451520">
        <w:lastRenderedPageBreak/>
        <w:t>Projekt-Ansicht</w:t>
      </w:r>
    </w:p>
    <w:p w14:paraId="4FFDE88D" w14:textId="4CBA284F" w:rsidR="00895AA9" w:rsidRPr="00451520" w:rsidRDefault="00895AA9" w:rsidP="00E810F6">
      <w:pPr>
        <w:pStyle w:val="berschrift4"/>
        <w:numPr>
          <w:ilvl w:val="0"/>
          <w:numId w:val="0"/>
        </w:numPr>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D97E20" w:rsidRDefault="00D97E20"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D97E20" w:rsidRDefault="00D97E20"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E810F6">
      <w:pPr>
        <w:pStyle w:val="Listenabsatz"/>
        <w:numPr>
          <w:ilvl w:val="0"/>
          <w:numId w:val="17"/>
        </w:numPr>
      </w:pPr>
      <w:r w:rsidRPr="00451520">
        <w:t>Project Name: In diesem Feld kann der Projektname eingegeben werden.</w:t>
      </w:r>
    </w:p>
    <w:p w14:paraId="2226760B" w14:textId="1C23E429" w:rsidR="00E810F6" w:rsidRPr="00451520" w:rsidRDefault="00E810F6" w:rsidP="00E810F6">
      <w:pPr>
        <w:pStyle w:val="Listenabsatz"/>
        <w:numPr>
          <w:ilvl w:val="0"/>
          <w:numId w:val="17"/>
        </w:numPr>
      </w:pPr>
      <w:r w:rsidRPr="00451520">
        <w:t>Load data: Mit diesem Button wird zur Load-data-Ansicht gewechselt, in welcher Trainingdaten zum Projekt hinzugefügt werden können.</w:t>
      </w:r>
    </w:p>
    <w:p w14:paraId="27F4BB5C" w14:textId="537338B2" w:rsidR="00E810F6" w:rsidRPr="00451520" w:rsidRDefault="00E810F6" w:rsidP="00E810F6">
      <w:pPr>
        <w:pStyle w:val="Listenabsatz"/>
        <w:numPr>
          <w:ilvl w:val="0"/>
          <w:numId w:val="17"/>
        </w:numPr>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E810F6">
      <w:pPr>
        <w:pStyle w:val="Listenabsatz"/>
        <w:numPr>
          <w:ilvl w:val="0"/>
          <w:numId w:val="17"/>
        </w:numPr>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E810F6">
      <w:pPr>
        <w:pStyle w:val="Listenabsatz"/>
        <w:numPr>
          <w:ilvl w:val="0"/>
          <w:numId w:val="17"/>
        </w:numPr>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E810F6">
      <w:pPr>
        <w:pStyle w:val="Listenabsatz"/>
        <w:numPr>
          <w:ilvl w:val="0"/>
          <w:numId w:val="17"/>
        </w:numPr>
      </w:pPr>
      <w:r w:rsidRPr="00451520">
        <w:t xml:space="preserve">Load classification data: Mit Klick auf diesen Button wird zur Load-Data-Ansicht (für Klassifizierungsdaten) </w:t>
      </w:r>
      <w:r w:rsidR="00614F13" w:rsidRPr="00451520">
        <w:t>gewechselt, in welcher Daten für die Klassifizierung geladen werden können.</w:t>
      </w:r>
    </w:p>
    <w:p w14:paraId="118B6AB0" w14:textId="6CD39A6B" w:rsidR="00E810F6" w:rsidRPr="00451520" w:rsidRDefault="00614F13" w:rsidP="00D97E20">
      <w:pPr>
        <w:pStyle w:val="Listenabsatz"/>
        <w:numPr>
          <w:ilvl w:val="0"/>
          <w:numId w:val="17"/>
        </w:numPr>
      </w:pPr>
      <w:r w:rsidRPr="00451520">
        <w:t xml:space="preserve">Classify data: </w:t>
      </w:r>
      <w:r w:rsidR="002C4CCE" w:rsidRPr="00451520">
        <w:t>Wenn Klassifizierungsdaten geladen wurden, können diese mit Klick auf ein trainiertes Modell aus der Modellliste sowie mit Klick auf den Classify-Data-Button klassifiziert werden. Die klassifizierten Daten werden an derselben Stelle wie die zu klassifizierenden Daten gespeichert.</w:t>
      </w:r>
    </w:p>
    <w:p w14:paraId="7065DD32" w14:textId="351FE770" w:rsidR="002C4CCE" w:rsidRDefault="002C4CCE" w:rsidP="002C4CCE">
      <w:pPr>
        <w:pStyle w:val="berschrift4"/>
      </w:pPr>
      <w:r w:rsidRPr="00451520">
        <w:t>Load-Data-Ansicht</w:t>
      </w:r>
      <w:r w:rsidR="00451520">
        <w:t xml:space="preserve"> (Trainingdaten)</w:t>
      </w:r>
    </w:p>
    <w:p w14:paraId="43E440F2" w14:textId="0503C8FA" w:rsidR="00590177" w:rsidRPr="00451520" w:rsidRDefault="00451520" w:rsidP="00451520">
      <w:r>
        <w:t xml:space="preserve">Die Load-Data-Ansicht wird ein zwei Ausführungen von der Applikation verwendet: Erstens für Trainingdaten, zweitens für Klassifizierungsdaten. In der Load-Data-Ansicht für Klassifizierungsdaten werden die zwei Felder </w:t>
      </w:r>
      <w:r w:rsidR="00D97E20">
        <w:t>"Input number of categories" und "Input row number where training data starts" nicht angezeigt.</w:t>
      </w:r>
    </w:p>
    <w:p w14:paraId="0FA4EC00" w14:textId="44FE7D56" w:rsidR="00E810F6" w:rsidRPr="00451520" w:rsidRDefault="00E810F6" w:rsidP="00E810F6"/>
    <w:p w14:paraId="721B3510" w14:textId="77777777" w:rsidR="00E810F6" w:rsidRPr="00451520" w:rsidRDefault="00E810F6" w:rsidP="00E810F6"/>
    <w:p w14:paraId="327A29B7" w14:textId="77777777" w:rsidR="00895AA9" w:rsidRPr="00451520" w:rsidRDefault="00895AA9" w:rsidP="00895AA9"/>
    <w:p w14:paraId="5E66164D" w14:textId="1F92569F" w:rsidR="00895AA9" w:rsidRPr="00451520" w:rsidRDefault="00895AA9" w:rsidP="00895AA9"/>
    <w:p w14:paraId="4C11D7F8" w14:textId="63972680" w:rsidR="00895AA9" w:rsidRPr="00451520" w:rsidRDefault="00895AA9" w:rsidP="00895AA9"/>
    <w:p w14:paraId="38ACDB6F" w14:textId="77777777" w:rsidR="00895AA9" w:rsidRPr="00451520" w:rsidRDefault="00895AA9" w:rsidP="00895AA9"/>
    <w:p w14:paraId="12879C3E" w14:textId="0876CB2B" w:rsidR="00634658" w:rsidRPr="00451520" w:rsidRDefault="00895AA9" w:rsidP="00895AA9">
      <w:pPr>
        <w:pStyle w:val="berschrift2"/>
        <w:numPr>
          <w:ilvl w:val="0"/>
          <w:numId w:val="0"/>
        </w:numPr>
      </w:pPr>
      <w:r w:rsidRPr="00451520">
        <w:rPr>
          <w:noProof/>
        </w:rPr>
        <w:lastRenderedPageBreak/>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D97E20" w:rsidRDefault="00D97E20"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D97E20" w:rsidRDefault="00D97E20"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586432BF" w14:textId="16FBB117" w:rsidR="00895AA9" w:rsidRPr="00451520" w:rsidRDefault="00895AA9" w:rsidP="00895AA9"/>
    <w:p w14:paraId="50C581D1" w14:textId="743518FD" w:rsidR="00895AA9" w:rsidRPr="00451520" w:rsidRDefault="002C4CCE" w:rsidP="002C4CCE">
      <w:pPr>
        <w:pStyle w:val="Listenabsatz"/>
        <w:numPr>
          <w:ilvl w:val="0"/>
          <w:numId w:val="18"/>
        </w:numPr>
      </w:pPr>
      <w:r w:rsidRPr="00451520">
        <w:t>Path to data: In diesem Feld muss der Pfad zu den Daten angegeben werden.</w:t>
      </w:r>
    </w:p>
    <w:p w14:paraId="340C9440" w14:textId="156F98D3" w:rsidR="002C4CCE" w:rsidRPr="00451520" w:rsidRDefault="002C4CCE" w:rsidP="002C4CCE">
      <w:pPr>
        <w:pStyle w:val="Listenabsatz"/>
        <w:numPr>
          <w:ilvl w:val="0"/>
          <w:numId w:val="18"/>
        </w:numPr>
      </w:pPr>
      <w:r w:rsidRPr="00451520">
        <w:t>Get file location: Der Pfad kann entweder manuell oder über den Get-file-location-Button eingetragen werden.</w:t>
      </w:r>
    </w:p>
    <w:p w14:paraId="754694EA" w14:textId="39EB2228" w:rsidR="002C4CCE" w:rsidRPr="00451520" w:rsidRDefault="002C4CCE" w:rsidP="002C4CCE">
      <w:pPr>
        <w:pStyle w:val="Listenabsatz"/>
        <w:numPr>
          <w:ilvl w:val="0"/>
          <w:numId w:val="18"/>
        </w:numPr>
      </w:pPr>
      <w:r w:rsidRPr="00451520">
        <w:t xml:space="preserve">First row is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2C4CCE">
      <w:pPr>
        <w:pStyle w:val="Listenabsatz"/>
        <w:numPr>
          <w:ilvl w:val="0"/>
          <w:numId w:val="18"/>
        </w:numPr>
        <w:rPr>
          <w:lang w:val="de-DE"/>
        </w:rPr>
      </w:pPr>
      <w:r w:rsidRPr="00451520">
        <w:rPr>
          <w:lang w:val="de-DE"/>
        </w:rPr>
        <w:t xml:space="preserve">First column is row number: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6B780DE7" w:rsidR="00451520" w:rsidRDefault="00451520" w:rsidP="002C4CCE">
      <w:pPr>
        <w:pStyle w:val="Listenabsatz"/>
        <w:numPr>
          <w:ilvl w:val="0"/>
          <w:numId w:val="18"/>
        </w:numPr>
        <w:rPr>
          <w:lang w:val="de-DE"/>
        </w:rPr>
      </w:pPr>
      <w:r w:rsidRPr="00D97E20">
        <w:rPr>
          <w:lang w:val="de-DE"/>
        </w:rPr>
        <w:t xml:space="preserve">Input number of categories: In diesem Feld muss die Anzahl </w:t>
      </w:r>
      <w:r w:rsidR="00D97E20" w:rsidRPr="00D97E20">
        <w:rPr>
          <w:lang w:val="de-DE"/>
        </w:rPr>
        <w:t>der</w:t>
      </w:r>
      <w:r w:rsidR="00D97E20">
        <w:rPr>
          <w:lang w:val="de-DE"/>
        </w:rPr>
        <w:t xml:space="preserve"> Kategorien</w:t>
      </w:r>
      <w:r w:rsidR="00590177">
        <w:rPr>
          <w:lang w:val="de-DE"/>
        </w:rPr>
        <w:t>, die der Trainingdatensatz enthält angegeben werden.</w:t>
      </w:r>
    </w:p>
    <w:p w14:paraId="77BA4E47" w14:textId="2DC68A5C" w:rsidR="00590177" w:rsidRDefault="00590177" w:rsidP="002C4CCE">
      <w:pPr>
        <w:pStyle w:val="Listenabsatz"/>
        <w:numPr>
          <w:ilvl w:val="0"/>
          <w:numId w:val="18"/>
        </w:numPr>
        <w:rPr>
          <w:lang w:val="de-DE"/>
        </w:rPr>
      </w:pPr>
      <w:r w:rsidRPr="00590177">
        <w:rPr>
          <w:lang w:val="de-DE"/>
        </w:rPr>
        <w:t>Input row number where Training data starts: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590177">
      <w:pPr>
        <w:pStyle w:val="Listenabsatz"/>
        <w:numPr>
          <w:ilvl w:val="0"/>
          <w:numId w:val="18"/>
        </w:numPr>
        <w:rPr>
          <w:lang w:val="de-DE"/>
        </w:rPr>
      </w:pPr>
      <w:r>
        <w:rPr>
          <w:lang w:val="de-DE"/>
        </w:rPr>
        <w:t>Load data: Mit Klick auf diesen Button werden die Daten, sofern sie geeignet sind, in die Applikation geladen. Im grossen Feld wird eine Vorschau der geladenen Daten angezeigt.</w:t>
      </w:r>
    </w:p>
    <w:p w14:paraId="0390B140" w14:textId="18A6BC39" w:rsidR="00895AA9" w:rsidRPr="001D33C9" w:rsidRDefault="00590177" w:rsidP="001D33C9">
      <w:pPr>
        <w:pStyle w:val="Listenabsatz"/>
        <w:numPr>
          <w:ilvl w:val="0"/>
          <w:numId w:val="18"/>
        </w:numPr>
        <w:rPr>
          <w:lang w:val="de-DE"/>
        </w:rPr>
      </w:pPr>
      <w:r>
        <w:rPr>
          <w:lang w:val="de-DE"/>
        </w:rPr>
        <w:t>Set data: Mit Klick auf diesen Button erscheint ein Pop-Up-Window,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895AA9">
      <w:pPr>
        <w:pStyle w:val="berschrift4"/>
      </w:pPr>
      <w:r w:rsidRPr="00451520">
        <w:lastRenderedPageBreak/>
        <w:t>Model-Ansicht</w:t>
      </w:r>
    </w:p>
    <w:p w14:paraId="45270AE1" w14:textId="563BFDCF" w:rsidR="00634658" w:rsidRPr="00451520" w:rsidRDefault="00895AA9" w:rsidP="00895AA9">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D97E20" w:rsidRDefault="00D97E20"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D97E20" w:rsidRDefault="00D97E20"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1D33C9">
      <w:pPr>
        <w:pStyle w:val="Listenabsatz"/>
        <w:numPr>
          <w:ilvl w:val="0"/>
          <w:numId w:val="19"/>
        </w:numPr>
        <w:rPr>
          <w:lang w:val="de-DE"/>
        </w:rPr>
      </w:pPr>
      <w:r w:rsidRPr="001D33C9">
        <w:rPr>
          <w:lang w:val="de-DE"/>
        </w:rPr>
        <w:t>Get model hyperparams by optimization: Mit Klick auf die</w:t>
      </w:r>
      <w:r>
        <w:rPr>
          <w:lang w:val="de-DE"/>
        </w:rPr>
        <w:t>sen Button wird zur Optimize-parameters-Ansicht gewechselt.</w:t>
      </w:r>
    </w:p>
    <w:p w14:paraId="2AE42E6B" w14:textId="3BB94CD9" w:rsidR="001D33C9" w:rsidRDefault="001D33C9" w:rsidP="001D33C9">
      <w:pPr>
        <w:pStyle w:val="Listenabsatz"/>
        <w:numPr>
          <w:ilvl w:val="0"/>
          <w:numId w:val="19"/>
        </w:numPr>
        <w:rPr>
          <w:lang w:val="de-DE"/>
        </w:rPr>
      </w:pPr>
      <w:r w:rsidRPr="001D33C9">
        <w:rPr>
          <w:lang w:val="de-DE"/>
        </w:rPr>
        <w:t>Enable manual hyperparams setting: Mit Klick auf</w:t>
      </w:r>
      <w:r>
        <w:rPr>
          <w:lang w:val="de-DE"/>
        </w:rPr>
        <w:t xml:space="preserve"> diesen Button wird die manuelle Eingabe von Hyperparametern via Inputfeldern, Sliders und Radiobuttons ermöglicht. </w:t>
      </w:r>
    </w:p>
    <w:p w14:paraId="4EC5F44D" w14:textId="51AC64B7" w:rsidR="001D33C9" w:rsidRDefault="001D33C9" w:rsidP="001D33C9">
      <w:pPr>
        <w:pStyle w:val="Listenabsatz"/>
        <w:numPr>
          <w:ilvl w:val="0"/>
          <w:numId w:val="19"/>
        </w:numPr>
        <w:rPr>
          <w:lang w:val="de-DE"/>
        </w:rPr>
      </w:pPr>
      <w:r w:rsidRPr="001D33C9">
        <w:rPr>
          <w:lang w:val="de-DE"/>
        </w:rPr>
        <w:t>Disable manual hyperparams setting: Mit Klick auf di</w:t>
      </w:r>
      <w:r>
        <w:rPr>
          <w:lang w:val="de-DE"/>
        </w:rPr>
        <w:t>esen Button werden die Inputfelder für die manuelle Hyperparametereingabe ausgegraut die Eingabe verunmöglicht.</w:t>
      </w:r>
    </w:p>
    <w:p w14:paraId="5DA0990B" w14:textId="5DCC42B1" w:rsidR="001D33C9" w:rsidRDefault="001D33C9" w:rsidP="001D33C9">
      <w:pPr>
        <w:pStyle w:val="Listenabsatz"/>
        <w:numPr>
          <w:ilvl w:val="0"/>
          <w:numId w:val="19"/>
        </w:numPr>
        <w:rPr>
          <w:lang w:val="de-DE"/>
        </w:rPr>
      </w:pPr>
      <w:r w:rsidRPr="001D33C9">
        <w:rPr>
          <w:lang w:val="de-DE"/>
        </w:rPr>
        <w:t>Train model with manually set hyperparams: Mit Klick auf die</w:t>
      </w:r>
      <w:r>
        <w:rPr>
          <w:lang w:val="de-DE"/>
        </w:rPr>
        <w:t xml:space="preserve">sen Button werden die manuell angegebenen Hyperparameter verwendet um ein Modell zu trainieren. </w:t>
      </w:r>
    </w:p>
    <w:p w14:paraId="0027744B" w14:textId="07114148" w:rsidR="001D33C9" w:rsidRDefault="001D33C9" w:rsidP="001D33C9">
      <w:pPr>
        <w:pStyle w:val="Listenabsatz"/>
        <w:numPr>
          <w:ilvl w:val="0"/>
          <w:numId w:val="19"/>
        </w:numPr>
        <w:rPr>
          <w:lang w:val="de-DE"/>
        </w:rPr>
      </w:pPr>
      <w:r>
        <w:rPr>
          <w:lang w:val="de-DE"/>
        </w:rPr>
        <w:t xml:space="preserve">Inputfelder für Hyperparameter: </w:t>
      </w:r>
    </w:p>
    <w:p w14:paraId="3409C9FD" w14:textId="4A54FE6E" w:rsidR="001D33C9" w:rsidRDefault="001D33C9" w:rsidP="001D33C9">
      <w:pPr>
        <w:pStyle w:val="Listenabsatz"/>
        <w:numPr>
          <w:ilvl w:val="1"/>
          <w:numId w:val="19"/>
        </w:numPr>
        <w:rPr>
          <w:lang w:val="de-DE"/>
        </w:rPr>
      </w:pPr>
      <w:r w:rsidRPr="001D33C9">
        <w:rPr>
          <w:lang w:val="de-DE"/>
        </w:rPr>
        <w:t>Number of Layers: Die Anzahl hidden Layers die das neu</w:t>
      </w:r>
      <w:r>
        <w:rPr>
          <w:lang w:val="de-DE"/>
        </w:rPr>
        <w:t>ronale Netzwerk haben soll (Drop-out Layers nicht eingerechnet).</w:t>
      </w:r>
    </w:p>
    <w:p w14:paraId="39B196C8" w14:textId="533464C5" w:rsidR="001D33C9" w:rsidRDefault="001D33C9" w:rsidP="001D33C9">
      <w:pPr>
        <w:pStyle w:val="Listenabsatz"/>
        <w:numPr>
          <w:ilvl w:val="1"/>
          <w:numId w:val="19"/>
        </w:numPr>
        <w:rPr>
          <w:lang w:val="de-DE"/>
        </w:rPr>
      </w:pPr>
      <w:r w:rsidRPr="001D33C9">
        <w:rPr>
          <w:lang w:val="de-DE"/>
        </w:rPr>
        <w:t xml:space="preserve">Node weights set to 0: Für jeden hidden Layer wird </w:t>
      </w:r>
      <w:r>
        <w:rPr>
          <w:lang w:val="de-DE"/>
        </w:rPr>
        <w:t>dem neuronalen Netzwerk zusätzlich ein Drop-out-Layer</w:t>
      </w:r>
      <w:r w:rsidR="00F80DD2">
        <w:rPr>
          <w:rStyle w:val="Funotenzeichen"/>
          <w:lang w:val="de-DE"/>
        </w:rPr>
        <w:footnoteReference w:id="2"/>
      </w:r>
      <w:r>
        <w:rPr>
          <w:lang w:val="de-DE"/>
        </w:rPr>
        <w:t xml:space="preserve"> hinzugefügt. Der Slider spezifiziert, bei wie vielen Nodes die Gewichte auf Null gesetzt werden sollen.</w:t>
      </w:r>
    </w:p>
    <w:p w14:paraId="66E2088E" w14:textId="23A837D7" w:rsidR="001D33C9" w:rsidRDefault="001D33C9" w:rsidP="001D33C9">
      <w:pPr>
        <w:pStyle w:val="Listenabsatz"/>
        <w:numPr>
          <w:ilvl w:val="1"/>
          <w:numId w:val="19"/>
        </w:numPr>
        <w:rPr>
          <w:lang w:val="de-DE"/>
        </w:rPr>
      </w:pPr>
      <w:r w:rsidRPr="001D33C9">
        <w:rPr>
          <w:lang w:val="de-DE"/>
        </w:rPr>
        <w:t>Negative Log of learning rate: Die Learning rate bezeichnet die Grösse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rate von 1).</w:t>
      </w:r>
    </w:p>
    <w:p w14:paraId="0773072E" w14:textId="64A3E2FE" w:rsidR="00764657" w:rsidRDefault="00764657" w:rsidP="001D33C9">
      <w:pPr>
        <w:pStyle w:val="Listenabsatz"/>
        <w:numPr>
          <w:ilvl w:val="1"/>
          <w:numId w:val="19"/>
        </w:numPr>
        <w:rPr>
          <w:lang w:val="de-DE"/>
        </w:rPr>
      </w:pPr>
      <w:r w:rsidRPr="00764657">
        <w:rPr>
          <w:lang w:val="de-DE"/>
        </w:rPr>
        <w:t>Negative Log of learning rate decay: Der Learning rate decay bezeichnet die Grösse, mit welcher die Learning rate bei j</w:t>
      </w:r>
      <w:r>
        <w:rPr>
          <w:lang w:val="de-DE"/>
        </w:rPr>
        <w:t>eder Optimierungsiteration kleiner werden soll. Minimus ist 10 (d.h. ein Learning Rate Decay von 1e-10) Maximum ist 1 (d.h. eine Learning Rate Decay von 1).</w:t>
      </w:r>
    </w:p>
    <w:p w14:paraId="7E4809A7" w14:textId="0CD1AB1B" w:rsidR="00764657" w:rsidRDefault="00764657" w:rsidP="001D33C9">
      <w:pPr>
        <w:pStyle w:val="Listenabsatz"/>
        <w:numPr>
          <w:ilvl w:val="1"/>
          <w:numId w:val="19"/>
        </w:numPr>
        <w:rPr>
          <w:lang w:val="de-DE"/>
        </w:rPr>
      </w:pPr>
      <w:r>
        <w:rPr>
          <w:lang w:val="de-DE"/>
        </w:rPr>
        <w:t>Activation Function: Dies bezeichnet die Aktivierungsfunktion</w:t>
      </w:r>
      <w:r>
        <w:rPr>
          <w:rStyle w:val="Funotenzeichen"/>
          <w:lang w:val="de-DE"/>
        </w:rPr>
        <w:footnoteReference w:id="3"/>
      </w:r>
      <w:r>
        <w:rPr>
          <w:lang w:val="de-DE"/>
        </w:rPr>
        <w:t xml:space="preserve"> der Knoten des neuronalen Netzwerks.</w:t>
      </w:r>
    </w:p>
    <w:p w14:paraId="4FFB45EB" w14:textId="62E9782D" w:rsidR="00764657" w:rsidRDefault="00764657" w:rsidP="001D33C9">
      <w:pPr>
        <w:pStyle w:val="Listenabsatz"/>
        <w:numPr>
          <w:ilvl w:val="1"/>
          <w:numId w:val="19"/>
        </w:numPr>
        <w:rPr>
          <w:lang w:val="de-DE"/>
        </w:rPr>
      </w:pPr>
      <w:r>
        <w:rPr>
          <w:lang w:val="de-DE"/>
        </w:rPr>
        <w:t>Model optimizers: Hier kann ausgewählt werden, mit welchem Optimierer</w:t>
      </w:r>
      <w:r>
        <w:rPr>
          <w:rStyle w:val="Funotenzeichen"/>
          <w:lang w:val="de-DE"/>
        </w:rPr>
        <w:footnoteReference w:id="4"/>
      </w:r>
      <w:r>
        <w:rPr>
          <w:lang w:val="de-DE"/>
        </w:rPr>
        <w:t xml:space="preserve"> das Netzwerk trainiert werden soll.</w:t>
      </w:r>
    </w:p>
    <w:p w14:paraId="22D9B549" w14:textId="54CFAA4C" w:rsidR="00895AA9" w:rsidRPr="00204172" w:rsidRDefault="00764657" w:rsidP="00895AA9">
      <w:pPr>
        <w:pStyle w:val="Listenabsatz"/>
        <w:numPr>
          <w:ilvl w:val="1"/>
          <w:numId w:val="19"/>
        </w:numPr>
        <w:rPr>
          <w:lang w:val="de-DE"/>
        </w:rPr>
      </w:pPr>
      <w:r>
        <w:rPr>
          <w:lang w:val="de-DE"/>
        </w:rPr>
        <w:lastRenderedPageBreak/>
        <w:t>Loss function: Hier kann die Loss function</w:t>
      </w:r>
      <w:r>
        <w:rPr>
          <w:rStyle w:val="Funotenzeichen"/>
          <w:lang w:val="de-DE"/>
        </w:rPr>
        <w:footnoteReference w:id="5"/>
      </w:r>
      <w:r>
        <w:rPr>
          <w:lang w:val="de-DE"/>
        </w:rPr>
        <w:t xml:space="preserve"> für das Training des neuronalen Netzwerks angegeben werden.</w:t>
      </w:r>
    </w:p>
    <w:p w14:paraId="18999028" w14:textId="60E4B464" w:rsidR="00895AA9" w:rsidRPr="00451520" w:rsidRDefault="00895AA9" w:rsidP="00895AA9">
      <w:pPr>
        <w:pStyle w:val="berschrift4"/>
      </w:pPr>
      <w:r w:rsidRPr="00451520">
        <w:t>Optimize-parameters-Ansicht</w:t>
      </w:r>
    </w:p>
    <w:p w14:paraId="40E9493A" w14:textId="77777777" w:rsidR="00E810F6" w:rsidRPr="00451520" w:rsidRDefault="00E810F6" w:rsidP="00E810F6"/>
    <w:p w14:paraId="4C683523" w14:textId="7E2E20FA" w:rsidR="00895AA9" w:rsidRPr="00451520" w:rsidRDefault="00E810F6" w:rsidP="00895AA9">
      <w:pPr>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F80DD2"/>
    <w:p w14:paraId="42847091" w14:textId="45679586" w:rsidR="00895AA9" w:rsidRDefault="00F80DD2" w:rsidP="001D33C9">
      <w:pPr>
        <w:pStyle w:val="Listenabsatz"/>
        <w:numPr>
          <w:ilvl w:val="0"/>
          <w:numId w:val="20"/>
        </w:numPr>
      </w:pPr>
      <w:r>
        <w:t xml:space="preserve">Inputfelder: Mit den vorhandenen Inputfeldern wird der Bereich definiert, aus welchem das optimale Model gesucht werden soll (Für die Erklärung der einzelnen Inputfelder siehe oben bei </w:t>
      </w:r>
      <w:r w:rsidRPr="00F80DD2">
        <w:rPr>
          <w:highlight w:val="yellow"/>
        </w:rPr>
        <w:t>Model-Ansicht</w:t>
      </w:r>
      <w:r>
        <w:t xml:space="preserve">. </w:t>
      </w:r>
    </w:p>
    <w:p w14:paraId="70491C74" w14:textId="1571AF87" w:rsidR="00F80DD2" w:rsidRPr="00F80DD2" w:rsidRDefault="00F80DD2" w:rsidP="001D33C9">
      <w:pPr>
        <w:pStyle w:val="Listenabsatz"/>
        <w:numPr>
          <w:ilvl w:val="0"/>
          <w:numId w:val="20"/>
        </w:numPr>
        <w:rPr>
          <w:lang w:val="de-DE"/>
        </w:rPr>
      </w:pPr>
      <w:r w:rsidRPr="00F80DD2">
        <w:rPr>
          <w:lang w:val="de-DE"/>
        </w:rPr>
        <w:t>Number of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1D33C9">
      <w:pPr>
        <w:pStyle w:val="Listenabsatz"/>
        <w:numPr>
          <w:ilvl w:val="0"/>
          <w:numId w:val="20"/>
        </w:numPr>
        <w:rPr>
          <w:lang w:val="de-DE"/>
        </w:rPr>
      </w:pPr>
      <w:r w:rsidRPr="00F80DD2">
        <w:rPr>
          <w:lang w:val="de-DE"/>
        </w:rPr>
        <w:t>Estimate running time: Mit Klick auf di</w:t>
      </w:r>
      <w:r>
        <w:rPr>
          <w:lang w:val="de-DE"/>
        </w:rPr>
        <w:t>esen Button wird eine Schätzung vorgenommen, wie lange das Training und Testing der Models dauern wird.</w:t>
      </w:r>
      <w:r w:rsidR="001943A8">
        <w:rPr>
          <w:rStyle w:val="Funotenzeichen"/>
          <w:lang w:val="de-DE"/>
        </w:rPr>
        <w:footnoteReference w:id="6"/>
      </w:r>
      <w:r w:rsidR="001943A8">
        <w:rPr>
          <w:lang w:val="de-DE"/>
        </w:rPr>
        <w:t xml:space="preserve"> </w:t>
      </w:r>
    </w:p>
    <w:p w14:paraId="0B466F37" w14:textId="20FB2A3E" w:rsidR="001D33C9" w:rsidRPr="00204172" w:rsidRDefault="00F80DD2" w:rsidP="00895AA9">
      <w:pPr>
        <w:pStyle w:val="Listenabsatz"/>
        <w:numPr>
          <w:ilvl w:val="0"/>
          <w:numId w:val="20"/>
        </w:numPr>
        <w:rPr>
          <w:lang w:val="de-DE"/>
        </w:rPr>
      </w:pPr>
      <w:r>
        <w:rPr>
          <w:lang w:val="de-DE"/>
        </w:rPr>
        <w:t xml:space="preserve">Optimize: Mit Klick auf diesen Button definiert die Applikation zunächst für jeden der sechs Hyperparameter einen Bereich. Anschliessend wird die mit dem "Number of models"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204172">
      <w:pPr>
        <w:pStyle w:val="berschrift2"/>
        <w:rPr>
          <w:lang w:val="de-DE"/>
        </w:rPr>
      </w:pPr>
      <w:r>
        <w:rPr>
          <w:lang w:val="de-DE"/>
        </w:rPr>
        <w:t>Use Cases</w:t>
      </w:r>
    </w:p>
    <w:p w14:paraId="4A66067E" w14:textId="77777777" w:rsidR="00204172" w:rsidRDefault="00204172" w:rsidP="00204172">
      <w:pPr>
        <w:pStyle w:val="berschrift3"/>
        <w:rPr>
          <w:lang w:val="de-DE"/>
        </w:rPr>
      </w:pPr>
      <w:r>
        <w:rPr>
          <w:lang w:val="de-DE"/>
        </w:rPr>
        <w:t>Neues Projekt erstellen</w:t>
      </w:r>
    </w:p>
    <w:p w14:paraId="4713DEBF" w14:textId="77777777" w:rsidR="00204172" w:rsidRPr="00764657" w:rsidRDefault="00204172" w:rsidP="00204172">
      <w:pPr>
        <w:pStyle w:val="Listenabsatz"/>
        <w:numPr>
          <w:ilvl w:val="0"/>
          <w:numId w:val="21"/>
        </w:numPr>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204172">
      <w:pPr>
        <w:pStyle w:val="Listenabsatz"/>
        <w:numPr>
          <w:ilvl w:val="0"/>
          <w:numId w:val="21"/>
        </w:numPr>
        <w:rPr>
          <w:lang w:val="de-DE"/>
        </w:rPr>
      </w:pPr>
      <w:r w:rsidRPr="00764657">
        <w:rPr>
          <w:lang w:val="de-DE"/>
        </w:rPr>
        <w:t xml:space="preserve">Dem Projekt einen Namen </w:t>
      </w:r>
      <w:r>
        <w:rPr>
          <w:lang w:val="de-DE"/>
        </w:rPr>
        <w:t>geben</w:t>
      </w:r>
    </w:p>
    <w:p w14:paraId="3F30E7FF" w14:textId="77777777" w:rsidR="00204172" w:rsidRDefault="00204172" w:rsidP="00204172">
      <w:pPr>
        <w:pStyle w:val="berschrift3"/>
        <w:rPr>
          <w:lang w:val="de-DE"/>
        </w:rPr>
      </w:pPr>
      <w:r>
        <w:rPr>
          <w:lang w:val="de-DE"/>
        </w:rPr>
        <w:lastRenderedPageBreak/>
        <w:t>Trainingdaten für ein Projekt laden</w:t>
      </w:r>
    </w:p>
    <w:p w14:paraId="611918F8" w14:textId="5A94F5F5" w:rsidR="00204172" w:rsidRDefault="00204172" w:rsidP="00204172">
      <w:pPr>
        <w:pStyle w:val="Listenabsatz"/>
        <w:numPr>
          <w:ilvl w:val="0"/>
          <w:numId w:val="22"/>
        </w:numPr>
        <w:rPr>
          <w:lang w:val="de-DE"/>
        </w:rPr>
      </w:pPr>
      <w:r>
        <w:rPr>
          <w:lang w:val="de-DE"/>
        </w:rPr>
        <w:t>Datenformat: Die Trainingdaten müssen eine bestimmte Form haben, um von HyperOptimize verarbeitet werden zu können und um sinnvolle Ergebnisse zu erzeugen. Folgende Kriterien sind einzuhalten:</w:t>
      </w:r>
    </w:p>
    <w:p w14:paraId="76FD33D4" w14:textId="06789C38" w:rsidR="00204172" w:rsidRDefault="00204172" w:rsidP="00204172">
      <w:pPr>
        <w:pStyle w:val="Listenabsatz"/>
        <w:numPr>
          <w:ilvl w:val="1"/>
          <w:numId w:val="22"/>
        </w:numPr>
        <w:rPr>
          <w:lang w:val="de-DE"/>
        </w:rPr>
      </w:pPr>
      <w:r>
        <w:rPr>
          <w:lang w:val="de-DE"/>
        </w:rPr>
        <w:t>Dateiformat: .csv</w:t>
      </w:r>
    </w:p>
    <w:p w14:paraId="5C0DC0F9" w14:textId="503D0DB4" w:rsidR="00204172" w:rsidRDefault="00204172" w:rsidP="00204172">
      <w:pPr>
        <w:pStyle w:val="Listenabsatz"/>
        <w:numPr>
          <w:ilvl w:val="1"/>
          <w:numId w:val="22"/>
        </w:numPr>
        <w:rPr>
          <w:lang w:val="de-DE"/>
        </w:rPr>
      </w:pPr>
      <w:r>
        <w:rPr>
          <w:lang w:val="de-DE"/>
        </w:rPr>
        <w:t>Daten müssen in einer zweidimensionalen Tabelle sein.</w:t>
      </w:r>
    </w:p>
    <w:p w14:paraId="514381F7" w14:textId="750DF510" w:rsidR="00204172" w:rsidRDefault="00204172" w:rsidP="00204172">
      <w:pPr>
        <w:pStyle w:val="Listenabsatz"/>
        <w:numPr>
          <w:ilvl w:val="1"/>
          <w:numId w:val="22"/>
        </w:numPr>
        <w:rPr>
          <w:lang w:val="de-DE"/>
        </w:rPr>
      </w:pPr>
      <w:r>
        <w:rPr>
          <w:lang w:val="de-DE"/>
        </w:rPr>
        <w:t>Die Zeilen der Tabelle müssen den Fällen entsprechen.</w:t>
      </w:r>
    </w:p>
    <w:p w14:paraId="2BE068A6" w14:textId="4899A301" w:rsidR="00204172" w:rsidRDefault="00204172" w:rsidP="00204172">
      <w:pPr>
        <w:pStyle w:val="Listenabsatz"/>
        <w:numPr>
          <w:ilvl w:val="1"/>
          <w:numId w:val="22"/>
        </w:numPr>
        <w:rPr>
          <w:lang w:val="de-DE"/>
        </w:rPr>
      </w:pPr>
      <w:r>
        <w:rPr>
          <w:lang w:val="de-DE"/>
        </w:rPr>
        <w:t>Die Spalten der Tabelle müssen von links beginnend den Features entsprechen und anschliessend den Klassifikationskategorien.</w:t>
      </w:r>
    </w:p>
    <w:p w14:paraId="490F2C90" w14:textId="0067E7BD" w:rsidR="00204172" w:rsidRDefault="00204172" w:rsidP="00204172">
      <w:pPr>
        <w:pStyle w:val="Listenabsatz"/>
        <w:numPr>
          <w:ilvl w:val="1"/>
          <w:numId w:val="22"/>
        </w:numPr>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204172">
      <w:pPr>
        <w:pStyle w:val="Listenabsatz"/>
        <w:numPr>
          <w:ilvl w:val="1"/>
          <w:numId w:val="22"/>
        </w:numPr>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7"/>
      </w:r>
    </w:p>
    <w:p w14:paraId="52410644" w14:textId="5E904E4F" w:rsidR="00204172" w:rsidRDefault="00204172" w:rsidP="00204172">
      <w:pPr>
        <w:pStyle w:val="Listenabsatz"/>
        <w:numPr>
          <w:ilvl w:val="0"/>
          <w:numId w:val="22"/>
        </w:numPr>
        <w:rPr>
          <w:lang w:val="de-DE"/>
        </w:rPr>
      </w:pPr>
      <w:r>
        <w:rPr>
          <w:lang w:val="de-DE"/>
        </w:rPr>
        <w:t>Projekt auswählen oder neues Projekt erstellen</w:t>
      </w:r>
    </w:p>
    <w:p w14:paraId="239A365F" w14:textId="77777777" w:rsidR="00204172" w:rsidRDefault="00204172" w:rsidP="00204172">
      <w:pPr>
        <w:pStyle w:val="Listenabsatz"/>
        <w:numPr>
          <w:ilvl w:val="0"/>
          <w:numId w:val="22"/>
        </w:numPr>
        <w:rPr>
          <w:lang w:val="de-DE"/>
        </w:rPr>
      </w:pPr>
      <w:r>
        <w:rPr>
          <w:lang w:val="de-DE"/>
        </w:rPr>
        <w:t xml:space="preserve">Projekt-Ansicht </w:t>
      </w:r>
      <w:r w:rsidRPr="00764657">
        <w:rPr>
          <w:lang w:val="de-DE"/>
        </w:rPr>
        <w:sym w:font="Wingdings" w:char="F0E0"/>
      </w:r>
      <w:r>
        <w:rPr>
          <w:lang w:val="de-DE"/>
        </w:rPr>
        <w:t xml:space="preserve"> Klick auf "Load data"</w:t>
      </w:r>
    </w:p>
    <w:p w14:paraId="6E24A1EA" w14:textId="1802A467" w:rsidR="00204172" w:rsidRDefault="00204172" w:rsidP="00204172">
      <w:pPr>
        <w:pStyle w:val="Listenabsatz"/>
        <w:numPr>
          <w:ilvl w:val="0"/>
          <w:numId w:val="22"/>
        </w:numPr>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204172">
      <w:pPr>
        <w:pStyle w:val="Listenabsatz"/>
        <w:numPr>
          <w:ilvl w:val="0"/>
          <w:numId w:val="22"/>
        </w:numPr>
        <w:rPr>
          <w:lang w:val="de-DE"/>
        </w:rPr>
      </w:pPr>
      <w:r>
        <w:rPr>
          <w:lang w:val="de-DE"/>
        </w:rPr>
        <w:t>Weitere Inputfelder ausfüllen</w:t>
      </w:r>
    </w:p>
    <w:p w14:paraId="387C92E3" w14:textId="6B222646" w:rsidR="00436C15" w:rsidRDefault="00436C15" w:rsidP="00204172">
      <w:pPr>
        <w:pStyle w:val="Listenabsatz"/>
        <w:numPr>
          <w:ilvl w:val="0"/>
          <w:numId w:val="22"/>
        </w:numPr>
        <w:rPr>
          <w:lang w:val="de-DE"/>
        </w:rPr>
      </w:pPr>
      <w:r>
        <w:rPr>
          <w:lang w:val="de-DE"/>
        </w:rPr>
        <w:t xml:space="preserve">"Load data"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436C15">
      <w:pPr>
        <w:pStyle w:val="Listenabsatz"/>
        <w:numPr>
          <w:ilvl w:val="0"/>
          <w:numId w:val="22"/>
        </w:numPr>
        <w:rPr>
          <w:lang w:val="de-DE"/>
        </w:rPr>
      </w:pPr>
      <w:r>
        <w:rPr>
          <w:lang w:val="de-DE"/>
        </w:rPr>
        <w:t xml:space="preserve">"Set data"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0C7996">
      <w:pPr>
        <w:pStyle w:val="berschrift3"/>
        <w:rPr>
          <w:lang w:val="de-DE"/>
        </w:rPr>
      </w:pPr>
      <w:r>
        <w:rPr>
          <w:lang w:val="de-DE"/>
        </w:rPr>
        <w:t>Klassifizierungsdaten laden</w:t>
      </w:r>
    </w:p>
    <w:p w14:paraId="286CD793" w14:textId="78DEC2A1" w:rsidR="000C7996" w:rsidRDefault="000C7996" w:rsidP="00000AFE">
      <w:pPr>
        <w:pStyle w:val="Listenabsatz"/>
        <w:numPr>
          <w:ilvl w:val="0"/>
          <w:numId w:val="27"/>
        </w:numPr>
        <w:rPr>
          <w:lang w:val="de-DE"/>
        </w:rPr>
      </w:pPr>
      <w:r w:rsidRPr="00000AFE">
        <w:rPr>
          <w:lang w:val="de-DE"/>
        </w:rPr>
        <w:t xml:space="preserve">Wie unter Trainingdaten für Projekt laden vorgehen (Inputfelder für die Anzahl Kategorien sowie die </w:t>
      </w:r>
      <w:r w:rsidR="00000AFE" w:rsidRPr="00000AFE">
        <w:rPr>
          <w:lang w:val="de-DE"/>
        </w:rPr>
        <w:t>Zeilennummer ab welcher die Testdaten beginnen, sind im Gegensatz zur Load-data-Ansicht für Trainingdaten nicht vorhanden).</w:t>
      </w:r>
    </w:p>
    <w:p w14:paraId="14DD8E55" w14:textId="2647FF22" w:rsidR="00000AFE" w:rsidRDefault="00000AFE" w:rsidP="00000AFE">
      <w:pPr>
        <w:pStyle w:val="Listenabsatz"/>
        <w:numPr>
          <w:ilvl w:val="0"/>
          <w:numId w:val="27"/>
        </w:numPr>
        <w:rPr>
          <w:lang w:val="de-DE"/>
        </w:rPr>
      </w:pPr>
      <w:r>
        <w:rPr>
          <w:lang w:val="de-DE"/>
        </w:rPr>
        <w:t xml:space="preserve">Kriterien für </w:t>
      </w:r>
      <w:r w:rsidR="002B0474">
        <w:rPr>
          <w:lang w:val="de-DE"/>
        </w:rPr>
        <w:t>Klassifizierungsdaten:</w:t>
      </w:r>
    </w:p>
    <w:p w14:paraId="3313751F" w14:textId="5CFEECB4" w:rsidR="002B0474" w:rsidRDefault="002B0474" w:rsidP="002B0474">
      <w:pPr>
        <w:pStyle w:val="Listenabsatz"/>
        <w:numPr>
          <w:ilvl w:val="1"/>
          <w:numId w:val="27"/>
        </w:numPr>
        <w:rPr>
          <w:lang w:val="de-DE"/>
        </w:rPr>
      </w:pPr>
      <w:r>
        <w:rPr>
          <w:lang w:val="de-DE"/>
        </w:rPr>
        <w:t>Dateiformat: .csv</w:t>
      </w:r>
    </w:p>
    <w:p w14:paraId="3ACBA363" w14:textId="4C308DAB" w:rsidR="002B0474" w:rsidRDefault="002B0474" w:rsidP="002B0474">
      <w:pPr>
        <w:pStyle w:val="Listenabsatz"/>
        <w:numPr>
          <w:ilvl w:val="1"/>
          <w:numId w:val="27"/>
        </w:numPr>
        <w:rPr>
          <w:lang w:val="de-DE"/>
        </w:rPr>
      </w:pPr>
      <w:r>
        <w:rPr>
          <w:lang w:val="de-DE"/>
        </w:rPr>
        <w:t>Daten müssen in einer zweidimensionalen Tabelle sein.</w:t>
      </w:r>
    </w:p>
    <w:p w14:paraId="7DB7B701" w14:textId="21CB2A75" w:rsidR="002B0474" w:rsidRDefault="002B0474" w:rsidP="002B0474">
      <w:pPr>
        <w:pStyle w:val="Listenabsatz"/>
        <w:numPr>
          <w:ilvl w:val="1"/>
          <w:numId w:val="27"/>
        </w:numPr>
        <w:rPr>
          <w:lang w:val="de-DE"/>
        </w:rPr>
      </w:pPr>
      <w:r>
        <w:rPr>
          <w:lang w:val="de-DE"/>
        </w:rPr>
        <w:t>Die Zeilen der Tabelle müssen den Fällen entsprechen</w:t>
      </w:r>
    </w:p>
    <w:p w14:paraId="0A287EE2" w14:textId="3F228399" w:rsidR="002B0474" w:rsidRDefault="002B0474" w:rsidP="002B0474">
      <w:pPr>
        <w:pStyle w:val="Listenabsatz"/>
        <w:numPr>
          <w:ilvl w:val="1"/>
          <w:numId w:val="27"/>
        </w:numPr>
        <w:rPr>
          <w:lang w:val="de-DE"/>
        </w:rPr>
      </w:pPr>
      <w:r>
        <w:rPr>
          <w:lang w:val="de-DE"/>
        </w:rPr>
        <w:t>Die Spalten müssen den Features entsprechen.</w:t>
      </w:r>
    </w:p>
    <w:p w14:paraId="2A1F4F4A" w14:textId="33F0C907" w:rsidR="002B0474" w:rsidRPr="00000AFE" w:rsidRDefault="002B0474" w:rsidP="002B0474">
      <w:pPr>
        <w:pStyle w:val="Listenabsatz"/>
        <w:numPr>
          <w:ilvl w:val="1"/>
          <w:numId w:val="27"/>
        </w:numPr>
        <w:rPr>
          <w:lang w:val="de-DE"/>
        </w:rPr>
      </w:pPr>
      <w:r>
        <w:rPr>
          <w:lang w:val="de-DE"/>
        </w:rPr>
        <w:t>Die Anzahl Spalten muss gleich der Anzahl Features des Trainingdatensatzes sein.</w:t>
      </w:r>
    </w:p>
    <w:p w14:paraId="41CE3919" w14:textId="77777777" w:rsidR="00000AFE" w:rsidRPr="000C7996" w:rsidRDefault="00000AFE" w:rsidP="000C7996">
      <w:pPr>
        <w:rPr>
          <w:lang w:val="de-DE"/>
        </w:rPr>
      </w:pPr>
    </w:p>
    <w:p w14:paraId="0E64922F" w14:textId="7C0CB6A4" w:rsidR="00204172" w:rsidRDefault="00204172" w:rsidP="00204172">
      <w:pPr>
        <w:pStyle w:val="berschrift3"/>
        <w:rPr>
          <w:lang w:val="de-DE"/>
        </w:rPr>
      </w:pPr>
      <w:r>
        <w:rPr>
          <w:lang w:val="de-DE"/>
        </w:rPr>
        <w:t>Neues Modell erstellen</w:t>
      </w:r>
    </w:p>
    <w:p w14:paraId="0EC7A280" w14:textId="026DF7BB" w:rsidR="00436C15" w:rsidRPr="00436C15" w:rsidRDefault="00436C15" w:rsidP="00436C15">
      <w:pPr>
        <w:pStyle w:val="Listenabsatz"/>
        <w:numPr>
          <w:ilvl w:val="0"/>
          <w:numId w:val="23"/>
        </w:numPr>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des Model eingeben</w:t>
      </w:r>
    </w:p>
    <w:p w14:paraId="4348D86F" w14:textId="4FC56DF7" w:rsidR="00204172" w:rsidRDefault="00204172" w:rsidP="00204172">
      <w:pPr>
        <w:pStyle w:val="berschrift3"/>
        <w:rPr>
          <w:lang w:val="de-DE"/>
        </w:rPr>
      </w:pPr>
      <w:r>
        <w:rPr>
          <w:lang w:val="de-DE"/>
        </w:rPr>
        <w:t>Modell trainieren (manuelle Eingabe der Hyperparameter)</w:t>
      </w:r>
    </w:p>
    <w:p w14:paraId="64187CF0" w14:textId="1068DD8C" w:rsidR="00436C15" w:rsidRDefault="00436C15" w:rsidP="00436C15">
      <w:pPr>
        <w:pStyle w:val="Listenabsatz"/>
        <w:numPr>
          <w:ilvl w:val="0"/>
          <w:numId w:val="23"/>
        </w:numPr>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436C15">
      <w:pPr>
        <w:pStyle w:val="Listenabsatz"/>
        <w:numPr>
          <w:ilvl w:val="0"/>
          <w:numId w:val="23"/>
        </w:numPr>
        <w:rPr>
          <w:lang w:val="de-DE"/>
        </w:rPr>
      </w:pPr>
      <w:r>
        <w:rPr>
          <w:lang w:val="de-DE"/>
        </w:rPr>
        <w:t xml:space="preserve">Klick auf "Load model" </w:t>
      </w:r>
      <w:r w:rsidRPr="00436C15">
        <w:rPr>
          <w:lang w:val="de-DE"/>
        </w:rPr>
        <w:sym w:font="Wingdings" w:char="F0E0"/>
      </w:r>
      <w:r>
        <w:rPr>
          <w:lang w:val="de-DE"/>
        </w:rPr>
        <w:t xml:space="preserve"> Wechsel zur Model-Ansicht</w:t>
      </w:r>
    </w:p>
    <w:p w14:paraId="4E1BBC4E" w14:textId="4DD83AA6" w:rsidR="00436C15" w:rsidRDefault="00436C15" w:rsidP="00436C15">
      <w:pPr>
        <w:pStyle w:val="Listenabsatz"/>
        <w:numPr>
          <w:ilvl w:val="0"/>
          <w:numId w:val="23"/>
        </w:numPr>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r w:rsidRPr="001D33C9">
        <w:rPr>
          <w:lang w:val="de-DE"/>
        </w:rPr>
        <w:t>Enable manual hyperparams setting</w:t>
      </w:r>
      <w:r>
        <w:rPr>
          <w:lang w:val="de-DE"/>
        </w:rPr>
        <w:t>"</w:t>
      </w:r>
    </w:p>
    <w:p w14:paraId="7B4EDBBA" w14:textId="38F75AFF" w:rsidR="00436C15" w:rsidRDefault="00436C15" w:rsidP="00436C15">
      <w:pPr>
        <w:pStyle w:val="Listenabsatz"/>
        <w:numPr>
          <w:ilvl w:val="0"/>
          <w:numId w:val="23"/>
        </w:numPr>
        <w:rPr>
          <w:lang w:val="de-DE"/>
        </w:rPr>
      </w:pPr>
      <w:r>
        <w:rPr>
          <w:lang w:val="de-DE"/>
        </w:rPr>
        <w:t>Hyperparameter manuell eingeben</w:t>
      </w:r>
    </w:p>
    <w:p w14:paraId="046AB1FF" w14:textId="19237F4E" w:rsidR="00436C15" w:rsidRPr="00436C15" w:rsidRDefault="00436C15" w:rsidP="00436C15">
      <w:pPr>
        <w:pStyle w:val="Listenabsatz"/>
        <w:numPr>
          <w:ilvl w:val="0"/>
          <w:numId w:val="23"/>
        </w:numPr>
        <w:rPr>
          <w:lang w:val="en-US"/>
        </w:rPr>
      </w:pPr>
      <w:r w:rsidRPr="00436C15">
        <w:rPr>
          <w:lang w:val="en-US"/>
        </w:rPr>
        <w:t>Klick auf " Train model with manually set hyperparams</w:t>
      </w:r>
      <w:r>
        <w:rPr>
          <w:lang w:val="en-US"/>
        </w:rPr>
        <w:t>"</w:t>
      </w:r>
    </w:p>
    <w:p w14:paraId="5CA3FF7A" w14:textId="01D795BA" w:rsidR="00204172" w:rsidRDefault="00204172" w:rsidP="00204172">
      <w:pPr>
        <w:pStyle w:val="berschrift3"/>
        <w:rPr>
          <w:lang w:val="de-DE"/>
        </w:rPr>
      </w:pPr>
      <w:r>
        <w:rPr>
          <w:lang w:val="de-DE"/>
        </w:rPr>
        <w:t>Modell trainieren (Optimierung)</w:t>
      </w:r>
    </w:p>
    <w:p w14:paraId="4697B180" w14:textId="0CFC9FE8" w:rsidR="00436C15" w:rsidRDefault="00436C15" w:rsidP="00436C15">
      <w:pPr>
        <w:pStyle w:val="Listenabsatz"/>
        <w:numPr>
          <w:ilvl w:val="0"/>
          <w:numId w:val="24"/>
        </w:numPr>
        <w:rPr>
          <w:lang w:val="de-DE"/>
        </w:rPr>
      </w:pPr>
      <w:r>
        <w:rPr>
          <w:lang w:val="de-DE"/>
        </w:rPr>
        <w:t>Wie beim Trainieren mit manuell eingegebenen Parametern vorgehen um zur Model-Ansicht zu kommen.</w:t>
      </w:r>
    </w:p>
    <w:p w14:paraId="528F2EFE" w14:textId="473792FD" w:rsidR="00436C15" w:rsidRDefault="00436C15" w:rsidP="00436C15">
      <w:pPr>
        <w:pStyle w:val="Listenabsatz"/>
        <w:numPr>
          <w:ilvl w:val="0"/>
          <w:numId w:val="24"/>
        </w:numPr>
        <w:rPr>
          <w:lang w:val="en-US"/>
        </w:rPr>
      </w:pPr>
      <w:r w:rsidRPr="00436C15">
        <w:rPr>
          <w:lang w:val="en-US"/>
        </w:rPr>
        <w:t>Klick auf " Get model hyperparams by optimization</w:t>
      </w:r>
      <w:r>
        <w:rPr>
          <w:lang w:val="en-US"/>
        </w:rPr>
        <w:t>"</w:t>
      </w:r>
    </w:p>
    <w:p w14:paraId="3A0EDEFC" w14:textId="2C65FF50" w:rsidR="001943A8" w:rsidRDefault="001943A8" w:rsidP="00436C15">
      <w:pPr>
        <w:pStyle w:val="Listenabsatz"/>
        <w:numPr>
          <w:ilvl w:val="0"/>
          <w:numId w:val="24"/>
        </w:numPr>
        <w:rPr>
          <w:lang w:val="de-DE"/>
        </w:rPr>
      </w:pPr>
      <w:r w:rsidRPr="001943A8">
        <w:rPr>
          <w:lang w:val="de-DE"/>
        </w:rPr>
        <w:t xml:space="preserve">Optimize-parameters-Ansicht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436C15">
      <w:pPr>
        <w:pStyle w:val="Listenabsatz"/>
        <w:numPr>
          <w:ilvl w:val="0"/>
          <w:numId w:val="24"/>
        </w:numPr>
        <w:rPr>
          <w:lang w:val="de-DE"/>
        </w:rPr>
      </w:pPr>
      <w:r>
        <w:rPr>
          <w:lang w:val="de-DE"/>
        </w:rPr>
        <w:t xml:space="preserve">Klick auf "Optimize" </w:t>
      </w:r>
      <w:r w:rsidRPr="001943A8">
        <w:rPr>
          <w:lang w:val="de-DE"/>
        </w:rPr>
        <w:sym w:font="Wingdings" w:char="F0E0"/>
      </w:r>
      <w:r>
        <w:rPr>
          <w:lang w:val="de-DE"/>
        </w:rPr>
        <w:t xml:space="preserve"> Optimierung wird durchgeführt</w:t>
      </w:r>
    </w:p>
    <w:p w14:paraId="218EC0E0" w14:textId="4C6A4476" w:rsidR="001943A8" w:rsidRDefault="001943A8" w:rsidP="00436C15">
      <w:pPr>
        <w:pStyle w:val="Listenabsatz"/>
        <w:numPr>
          <w:ilvl w:val="0"/>
          <w:numId w:val="24"/>
        </w:numPr>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 xml:space="preserve">Obwohl nach dem Schliessen der Grafik zurück zur Modellansicht gewechselt wird und dort die Hyperparameter des neuronalen Netzwerks mit der </w:t>
      </w:r>
      <w:r w:rsidR="000C7996">
        <w:rPr>
          <w:lang w:val="de-DE"/>
        </w:rPr>
        <w:lastRenderedPageBreak/>
        <w:t>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436C15">
      <w:pPr>
        <w:pStyle w:val="Listenabsatz"/>
        <w:numPr>
          <w:ilvl w:val="0"/>
          <w:numId w:val="24"/>
        </w:numPr>
        <w:rPr>
          <w:lang w:val="de-DE"/>
        </w:rPr>
      </w:pPr>
      <w:r>
        <w:rPr>
          <w:lang w:val="de-DE"/>
        </w:rPr>
        <w:t>Nach Schliessen der Grafik wird zurück zur Model-Ansicht gewechselt. Das Modell ist nun trainiert und kann für die Klassifikation verwendet werden.</w:t>
      </w:r>
    </w:p>
    <w:p w14:paraId="1A8CCD67" w14:textId="77777777" w:rsidR="00204172" w:rsidRDefault="00204172" w:rsidP="00204172">
      <w:pPr>
        <w:pStyle w:val="berschrift3"/>
        <w:rPr>
          <w:lang w:val="de-DE"/>
        </w:rPr>
      </w:pPr>
      <w:r>
        <w:rPr>
          <w:lang w:val="de-DE"/>
        </w:rPr>
        <w:t>Daten klassifizieren</w:t>
      </w:r>
    </w:p>
    <w:p w14:paraId="279B83B6" w14:textId="375CEE15" w:rsidR="000C7996" w:rsidRDefault="000C7996" w:rsidP="000C7996">
      <w:pPr>
        <w:pStyle w:val="Listenabsatz"/>
        <w:numPr>
          <w:ilvl w:val="0"/>
          <w:numId w:val="26"/>
        </w:numPr>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0C7996">
      <w:pPr>
        <w:pStyle w:val="Listenabsatz"/>
        <w:numPr>
          <w:ilvl w:val="0"/>
          <w:numId w:val="26"/>
        </w:numPr>
        <w:rPr>
          <w:lang w:val="de-DE"/>
        </w:rPr>
      </w:pPr>
      <w:r>
        <w:rPr>
          <w:lang w:val="de-DE"/>
        </w:rPr>
        <w:t xml:space="preserve">Klick auf ein Model aus der Modellliste und anschliessend klick auf "Classify"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csv-Datei gespeichert.</w:t>
      </w:r>
    </w:p>
    <w:p w14:paraId="19AC9977" w14:textId="77777777" w:rsidR="001D33C9" w:rsidRPr="00F80DD2" w:rsidRDefault="001D33C9" w:rsidP="00895AA9">
      <w:pPr>
        <w:rPr>
          <w:lang w:val="de-DE"/>
        </w:rPr>
      </w:pPr>
    </w:p>
    <w:p w14:paraId="489C2E71" w14:textId="7219AF47" w:rsidR="00545865" w:rsidRPr="00451520" w:rsidRDefault="00545865" w:rsidP="00545865"/>
    <w:p w14:paraId="5E661FC5" w14:textId="11586429" w:rsidR="00545865" w:rsidRPr="00451520" w:rsidRDefault="00545865" w:rsidP="00545865"/>
    <w:p w14:paraId="07072FBF" w14:textId="2EB26A95" w:rsidR="00545865" w:rsidRPr="00451520" w:rsidRDefault="00545865" w:rsidP="00545865"/>
    <w:p w14:paraId="0DAF9CF1" w14:textId="3FC5D7F1" w:rsidR="00545865" w:rsidRPr="00451520" w:rsidRDefault="00545865" w:rsidP="00545865"/>
    <w:p w14:paraId="23FA1072" w14:textId="298A8EB7" w:rsidR="00545865" w:rsidRPr="00451520" w:rsidRDefault="00545865" w:rsidP="00545865"/>
    <w:p w14:paraId="4391DCFE" w14:textId="77777777" w:rsidR="00545865" w:rsidRPr="00451520" w:rsidRDefault="00545865" w:rsidP="00545865"/>
    <w:bookmarkEnd w:id="4"/>
    <w:bookmarkEnd w:id="5"/>
    <w:p w14:paraId="430DA0CC" w14:textId="1617016D" w:rsidR="006F7567" w:rsidRPr="00451520" w:rsidRDefault="002162C6" w:rsidP="00511D21">
      <w:pPr>
        <w:pStyle w:val="berschrift1"/>
      </w:pPr>
      <w:r w:rsidRPr="00451520">
        <w:t>Quellenverzeichnis</w:t>
      </w:r>
    </w:p>
    <w:p w14:paraId="5FD5B7F2" w14:textId="7B3BB526" w:rsidR="002162C6" w:rsidRPr="00451520" w:rsidRDefault="002162C6" w:rsidP="002162C6">
      <w:pPr>
        <w:rPr>
          <w:b/>
        </w:rPr>
      </w:pPr>
      <w:r w:rsidRPr="00451520">
        <w:rPr>
          <w:b/>
        </w:rPr>
        <w:t>Code Snippets aus folgenden Quellen:</w:t>
      </w:r>
    </w:p>
    <w:p w14:paraId="567BF2AE" w14:textId="77777777" w:rsidR="002162C6" w:rsidRPr="00451520" w:rsidRDefault="002162C6" w:rsidP="002162C6">
      <w:pPr>
        <w:rPr>
          <w:b/>
        </w:rPr>
      </w:pPr>
    </w:p>
    <w:p w14:paraId="630C35C1" w14:textId="777F0AFE" w:rsidR="002162C6" w:rsidRPr="003A4A5E" w:rsidRDefault="002162C6" w:rsidP="002162C6">
      <w:pPr>
        <w:rPr>
          <w:b/>
          <w:lang w:val="en-US"/>
        </w:rPr>
      </w:pPr>
      <w:r w:rsidRPr="003A4A5E">
        <w:rPr>
          <w:b/>
          <w:lang w:val="en-US"/>
        </w:rPr>
        <w:t>Machine Learning</w:t>
      </w:r>
    </w:p>
    <w:p w14:paraId="1B41CA78" w14:textId="29B8EEB4" w:rsidR="002162C6" w:rsidRPr="003A4A5E" w:rsidRDefault="002162C6" w:rsidP="002162C6">
      <w:pPr>
        <w:rPr>
          <w:b/>
          <w:lang w:val="en-US"/>
        </w:rPr>
      </w:pPr>
      <w:r w:rsidRPr="003A4A5E">
        <w:rPr>
          <w:i/>
          <w:lang w:val="en-US"/>
        </w:rPr>
        <w:t xml:space="preserve">Ng, Andrew, Coursera-Kurs: </w:t>
      </w:r>
      <w:hyperlink r:id="rId29" w:history="1">
        <w:r w:rsidRPr="003A4A5E">
          <w:rPr>
            <w:rStyle w:val="Hyperlink"/>
            <w:lang w:val="en-US"/>
          </w:rPr>
          <w:t>https://www.coursera.org/learn/machine-learning</w:t>
        </w:r>
      </w:hyperlink>
    </w:p>
    <w:p w14:paraId="36B89A82" w14:textId="77777777" w:rsidR="002162C6" w:rsidRPr="003A4A5E" w:rsidRDefault="002162C6" w:rsidP="00511D21">
      <w:pPr>
        <w:rPr>
          <w:b/>
          <w:lang w:val="en-US"/>
        </w:rPr>
      </w:pPr>
    </w:p>
    <w:p w14:paraId="7CDE8CB2" w14:textId="460130C4" w:rsidR="00511D21" w:rsidRPr="00451520" w:rsidRDefault="00F62F06" w:rsidP="00511D21">
      <w:pPr>
        <w:rPr>
          <w:b/>
        </w:rPr>
      </w:pPr>
      <w:r w:rsidRPr="00451520">
        <w:rPr>
          <w:b/>
        </w:rPr>
        <w:t>Neuronale Netze selbst Programmieren – ein verständlicher Einstieg mit Python</w:t>
      </w:r>
    </w:p>
    <w:p w14:paraId="00C879A9" w14:textId="3A312150" w:rsidR="00511D21" w:rsidRPr="00451520" w:rsidRDefault="009A3C48" w:rsidP="00511D21">
      <w:pPr>
        <w:pStyle w:val="Verzeichnis"/>
      </w:pPr>
      <w:r w:rsidRPr="00451520">
        <w:rPr>
          <w:i/>
        </w:rPr>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übersetzt aus dem Englischen von dpunkt.verlag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768B39BD" w14:textId="77777777" w:rsidR="00511D21" w:rsidRPr="00451520" w:rsidRDefault="00511D21" w:rsidP="00511D21">
      <w:pPr>
        <w:pStyle w:val="berschrift1"/>
      </w:pPr>
      <w:bookmarkStart w:id="8" w:name="_Toc22895009"/>
      <w:bookmarkStart w:id="9" w:name="_Toc22895163"/>
      <w:r w:rsidRPr="00451520">
        <w:t>Anhang</w:t>
      </w:r>
      <w:bookmarkEnd w:id="8"/>
      <w:bookmarkEnd w:id="9"/>
    </w:p>
    <w:p w14:paraId="0CCF4A41" w14:textId="77777777" w:rsidR="00BC4DD4" w:rsidRPr="00451520" w:rsidRDefault="00BC4DD4" w:rsidP="00511D21"/>
    <w:p w14:paraId="07605CC2" w14:textId="77777777" w:rsidR="006D6738" w:rsidRPr="00451520" w:rsidRDefault="00511D21" w:rsidP="00511D21">
      <w:pPr>
        <w:pStyle w:val="berschrift1"/>
      </w:pPr>
      <w:bookmarkStart w:id="10" w:name="_Toc22895010"/>
      <w:bookmarkStart w:id="11" w:name="_Toc22895166"/>
      <w:r w:rsidRPr="00451520">
        <w:t>Versionskontrolle</w:t>
      </w:r>
      <w:bookmarkEnd w:id="10"/>
      <w:bookmarkEnd w:id="11"/>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C6727C">
            <w:pPr>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C6727C">
            <w:pPr>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C6727C">
            <w:pPr>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C6727C">
            <w:pPr>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C6727C">
            <w:r w:rsidRPr="00451520">
              <w:t>X</w:t>
            </w:r>
            <w:r w:rsidR="00511D21" w:rsidRPr="00451520">
              <w:t>0.1</w:t>
            </w:r>
          </w:p>
        </w:tc>
        <w:tc>
          <w:tcPr>
            <w:tcW w:w="1828" w:type="dxa"/>
            <w:shd w:val="clear" w:color="auto" w:fill="E6E6E6"/>
          </w:tcPr>
          <w:p w14:paraId="3BE13A60" w14:textId="6182B185" w:rsidR="00511D21" w:rsidRPr="00451520" w:rsidRDefault="0016521D" w:rsidP="00C6727C">
            <w:r w:rsidRPr="00451520">
              <w:t>26.0</w:t>
            </w:r>
            <w:r w:rsidR="0056393B" w:rsidRPr="00451520">
              <w:t>9</w:t>
            </w:r>
            <w:r w:rsidRPr="00451520">
              <w:t>.2017</w:t>
            </w:r>
          </w:p>
        </w:tc>
        <w:tc>
          <w:tcPr>
            <w:tcW w:w="4055" w:type="dxa"/>
            <w:shd w:val="clear" w:color="auto" w:fill="E6E6E6"/>
          </w:tcPr>
          <w:p w14:paraId="4A8939CF" w14:textId="3DEA42C9" w:rsidR="00511D21" w:rsidRPr="00451520" w:rsidRDefault="00511D21" w:rsidP="00C6727C">
            <w:r w:rsidRPr="00451520">
              <w:t>Dokument erstellt</w:t>
            </w:r>
            <w:r w:rsidR="0056393B" w:rsidRPr="00451520">
              <w:t xml:space="preserve"> (Punkte 1 bis 3)</w:t>
            </w:r>
          </w:p>
        </w:tc>
        <w:tc>
          <w:tcPr>
            <w:tcW w:w="2367" w:type="dxa"/>
            <w:shd w:val="clear" w:color="auto" w:fill="E6E6E6"/>
          </w:tcPr>
          <w:p w14:paraId="0D7B983D" w14:textId="47CF2863" w:rsidR="00511D21" w:rsidRPr="00451520" w:rsidRDefault="0056393B" w:rsidP="00C6727C">
            <w:r w:rsidRPr="00451520">
              <w:t>L.Z., R.H.</w:t>
            </w:r>
          </w:p>
        </w:tc>
      </w:tr>
      <w:tr w:rsidR="00511D21" w:rsidRPr="00451520" w14:paraId="32E8A5DF" w14:textId="77777777" w:rsidTr="0016521D">
        <w:trPr>
          <w:trHeight w:val="113"/>
        </w:trPr>
        <w:tc>
          <w:tcPr>
            <w:tcW w:w="1219" w:type="dxa"/>
            <w:shd w:val="clear" w:color="auto" w:fill="E6E6E6"/>
          </w:tcPr>
          <w:p w14:paraId="6D04549A" w14:textId="413A20C9" w:rsidR="00511D21" w:rsidRPr="00451520" w:rsidRDefault="00511D21" w:rsidP="00C6727C"/>
        </w:tc>
        <w:tc>
          <w:tcPr>
            <w:tcW w:w="1828" w:type="dxa"/>
            <w:shd w:val="clear" w:color="auto" w:fill="E6E6E6"/>
          </w:tcPr>
          <w:p w14:paraId="5A2E7B26" w14:textId="6E089197" w:rsidR="00511D21" w:rsidRPr="00451520" w:rsidRDefault="00511D21" w:rsidP="00C6727C"/>
        </w:tc>
        <w:tc>
          <w:tcPr>
            <w:tcW w:w="4055" w:type="dxa"/>
            <w:shd w:val="clear" w:color="auto" w:fill="E6E6E6"/>
          </w:tcPr>
          <w:p w14:paraId="44374D87" w14:textId="59C62E23" w:rsidR="00511D21" w:rsidRPr="00451520" w:rsidRDefault="00511D21" w:rsidP="00C6727C"/>
        </w:tc>
        <w:tc>
          <w:tcPr>
            <w:tcW w:w="2367" w:type="dxa"/>
            <w:shd w:val="clear" w:color="auto" w:fill="E6E6E6"/>
          </w:tcPr>
          <w:p w14:paraId="18A5FD07" w14:textId="22E4DE4A" w:rsidR="00511D21" w:rsidRPr="00451520" w:rsidRDefault="00511D21" w:rsidP="00C6727C"/>
        </w:tc>
      </w:tr>
      <w:tr w:rsidR="00662FFC" w:rsidRPr="00451520" w14:paraId="69332E48" w14:textId="77777777" w:rsidTr="0016521D">
        <w:trPr>
          <w:trHeight w:val="113"/>
        </w:trPr>
        <w:tc>
          <w:tcPr>
            <w:tcW w:w="1219" w:type="dxa"/>
            <w:shd w:val="clear" w:color="auto" w:fill="E6E6E6"/>
          </w:tcPr>
          <w:p w14:paraId="0440D824" w14:textId="41309419" w:rsidR="00662FFC" w:rsidRPr="00451520" w:rsidRDefault="00662FFC" w:rsidP="00C6727C"/>
        </w:tc>
        <w:tc>
          <w:tcPr>
            <w:tcW w:w="1828" w:type="dxa"/>
            <w:shd w:val="clear" w:color="auto" w:fill="E6E6E6"/>
          </w:tcPr>
          <w:p w14:paraId="46B084A4" w14:textId="7FAE6D67" w:rsidR="00662FFC" w:rsidRPr="00451520" w:rsidRDefault="00662FFC" w:rsidP="00C6727C"/>
        </w:tc>
        <w:tc>
          <w:tcPr>
            <w:tcW w:w="4055" w:type="dxa"/>
            <w:shd w:val="clear" w:color="auto" w:fill="E6E6E6"/>
          </w:tcPr>
          <w:p w14:paraId="7CDD5DD1" w14:textId="61A7FEF4" w:rsidR="00662FFC" w:rsidRPr="00451520" w:rsidRDefault="00662FFC" w:rsidP="00C6727C"/>
        </w:tc>
        <w:tc>
          <w:tcPr>
            <w:tcW w:w="2367" w:type="dxa"/>
            <w:shd w:val="clear" w:color="auto" w:fill="E6E6E6"/>
          </w:tcPr>
          <w:p w14:paraId="53651DC0" w14:textId="04ECBE45" w:rsidR="00662FFC" w:rsidRPr="00451520" w:rsidRDefault="00662FFC" w:rsidP="00C6727C"/>
        </w:tc>
      </w:tr>
      <w:tr w:rsidR="008444D5" w:rsidRPr="00451520" w14:paraId="481D9A64" w14:textId="77777777" w:rsidTr="0016521D">
        <w:trPr>
          <w:trHeight w:val="113"/>
        </w:trPr>
        <w:tc>
          <w:tcPr>
            <w:tcW w:w="1219" w:type="dxa"/>
            <w:shd w:val="clear" w:color="auto" w:fill="E6E6E6"/>
          </w:tcPr>
          <w:p w14:paraId="4AC19877" w14:textId="094C1890" w:rsidR="008444D5" w:rsidRPr="00451520" w:rsidRDefault="008444D5" w:rsidP="00C6727C"/>
        </w:tc>
        <w:tc>
          <w:tcPr>
            <w:tcW w:w="1828" w:type="dxa"/>
            <w:shd w:val="clear" w:color="auto" w:fill="E6E6E6"/>
          </w:tcPr>
          <w:p w14:paraId="0002F203" w14:textId="47570854" w:rsidR="008444D5" w:rsidRPr="00451520" w:rsidRDefault="008444D5" w:rsidP="00C6727C"/>
        </w:tc>
        <w:tc>
          <w:tcPr>
            <w:tcW w:w="4055" w:type="dxa"/>
            <w:shd w:val="clear" w:color="auto" w:fill="E6E6E6"/>
          </w:tcPr>
          <w:p w14:paraId="0C0B1C55" w14:textId="762FC1BC" w:rsidR="008444D5" w:rsidRPr="00451520" w:rsidRDefault="008444D5" w:rsidP="00C6727C"/>
        </w:tc>
        <w:tc>
          <w:tcPr>
            <w:tcW w:w="2367" w:type="dxa"/>
            <w:shd w:val="clear" w:color="auto" w:fill="E6E6E6"/>
          </w:tcPr>
          <w:p w14:paraId="214AA80C" w14:textId="212830A0" w:rsidR="008444D5" w:rsidRPr="00451520" w:rsidRDefault="008444D5" w:rsidP="00C6727C"/>
        </w:tc>
      </w:tr>
      <w:tr w:rsidR="00511D21" w:rsidRPr="00451520" w14:paraId="207F2091" w14:textId="77777777" w:rsidTr="0016521D">
        <w:trPr>
          <w:trHeight w:val="113"/>
        </w:trPr>
        <w:tc>
          <w:tcPr>
            <w:tcW w:w="1219" w:type="dxa"/>
            <w:shd w:val="clear" w:color="auto" w:fill="E6E6E6"/>
          </w:tcPr>
          <w:p w14:paraId="22303BEC" w14:textId="6FEB4E8B" w:rsidR="00511D21" w:rsidRPr="00451520" w:rsidRDefault="00511D21" w:rsidP="00C6727C"/>
        </w:tc>
        <w:tc>
          <w:tcPr>
            <w:tcW w:w="1828" w:type="dxa"/>
            <w:shd w:val="clear" w:color="auto" w:fill="E6E6E6"/>
          </w:tcPr>
          <w:p w14:paraId="2F779365" w14:textId="313111AC" w:rsidR="00511D21" w:rsidRPr="00451520" w:rsidRDefault="00511D21" w:rsidP="00C6727C"/>
        </w:tc>
        <w:tc>
          <w:tcPr>
            <w:tcW w:w="4055" w:type="dxa"/>
            <w:shd w:val="clear" w:color="auto" w:fill="E6E6E6"/>
          </w:tcPr>
          <w:p w14:paraId="195E482F" w14:textId="427FD1F8" w:rsidR="00511D21" w:rsidRPr="00451520" w:rsidRDefault="00511D21" w:rsidP="00C6727C"/>
        </w:tc>
        <w:tc>
          <w:tcPr>
            <w:tcW w:w="2367" w:type="dxa"/>
            <w:shd w:val="clear" w:color="auto" w:fill="E6E6E6"/>
          </w:tcPr>
          <w:p w14:paraId="5103F948" w14:textId="3CA6F2CE" w:rsidR="00511D21" w:rsidRPr="00451520" w:rsidRDefault="00511D21" w:rsidP="00C6727C"/>
        </w:tc>
      </w:tr>
      <w:tr w:rsidR="009A3C48" w:rsidRPr="00451520" w14:paraId="7CE18DBC" w14:textId="77777777" w:rsidTr="0016521D">
        <w:trPr>
          <w:trHeight w:val="113"/>
        </w:trPr>
        <w:tc>
          <w:tcPr>
            <w:tcW w:w="1219" w:type="dxa"/>
            <w:shd w:val="clear" w:color="auto" w:fill="E6E6E6"/>
          </w:tcPr>
          <w:p w14:paraId="1ECB16BC" w14:textId="6BBDAF43" w:rsidR="009A3C48" w:rsidRPr="00451520" w:rsidRDefault="009A3C48" w:rsidP="00C6727C"/>
        </w:tc>
        <w:tc>
          <w:tcPr>
            <w:tcW w:w="1828" w:type="dxa"/>
            <w:shd w:val="clear" w:color="auto" w:fill="E6E6E6"/>
          </w:tcPr>
          <w:p w14:paraId="7033E8A2" w14:textId="66F982CA" w:rsidR="009A3C48" w:rsidRPr="00451520" w:rsidRDefault="009A3C48" w:rsidP="00C6727C"/>
        </w:tc>
        <w:tc>
          <w:tcPr>
            <w:tcW w:w="4055" w:type="dxa"/>
            <w:shd w:val="clear" w:color="auto" w:fill="E6E6E6"/>
          </w:tcPr>
          <w:p w14:paraId="127093DA" w14:textId="7CD3E2B5" w:rsidR="009A3C48" w:rsidRPr="00451520" w:rsidRDefault="009A3C48" w:rsidP="00C6727C"/>
        </w:tc>
        <w:tc>
          <w:tcPr>
            <w:tcW w:w="2367" w:type="dxa"/>
            <w:shd w:val="clear" w:color="auto" w:fill="E6E6E6"/>
          </w:tcPr>
          <w:p w14:paraId="03E4D58F" w14:textId="67AD23ED" w:rsidR="009A3C48" w:rsidRPr="00451520" w:rsidRDefault="009A3C48" w:rsidP="00C6727C"/>
        </w:tc>
      </w:tr>
      <w:tr w:rsidR="004B252E" w:rsidRPr="00451520" w14:paraId="03C0B044" w14:textId="77777777" w:rsidTr="0016521D">
        <w:trPr>
          <w:trHeight w:val="113"/>
        </w:trPr>
        <w:tc>
          <w:tcPr>
            <w:tcW w:w="1219" w:type="dxa"/>
            <w:shd w:val="clear" w:color="auto" w:fill="E6E6E6"/>
          </w:tcPr>
          <w:p w14:paraId="759DDD00" w14:textId="784823C5" w:rsidR="004B252E" w:rsidRPr="00451520" w:rsidRDefault="004B252E" w:rsidP="004B252E"/>
        </w:tc>
        <w:tc>
          <w:tcPr>
            <w:tcW w:w="1828" w:type="dxa"/>
            <w:shd w:val="clear" w:color="auto" w:fill="E6E6E6"/>
          </w:tcPr>
          <w:p w14:paraId="44344801" w14:textId="0EC72C71" w:rsidR="004B252E" w:rsidRPr="00451520" w:rsidRDefault="004B252E" w:rsidP="004B252E"/>
        </w:tc>
        <w:tc>
          <w:tcPr>
            <w:tcW w:w="4055" w:type="dxa"/>
            <w:shd w:val="clear" w:color="auto" w:fill="E6E6E6"/>
          </w:tcPr>
          <w:p w14:paraId="24BB23B5" w14:textId="0D0DAEB4" w:rsidR="004B252E" w:rsidRPr="00451520" w:rsidRDefault="004B252E" w:rsidP="004B252E"/>
        </w:tc>
        <w:tc>
          <w:tcPr>
            <w:tcW w:w="2367" w:type="dxa"/>
            <w:shd w:val="clear" w:color="auto" w:fill="E6E6E6"/>
          </w:tcPr>
          <w:p w14:paraId="3A55AC53" w14:textId="60F3E21E" w:rsidR="004B252E" w:rsidRPr="00451520" w:rsidRDefault="004B252E" w:rsidP="004B252E"/>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4B252E"/>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4B252E"/>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4B252E"/>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4B252E"/>
        </w:tc>
      </w:tr>
    </w:tbl>
    <w:p w14:paraId="5C3678D2" w14:textId="77777777" w:rsidR="00511D21" w:rsidRPr="00451520" w:rsidRDefault="00511D21" w:rsidP="00511D21"/>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6A737" w14:textId="77777777" w:rsidR="00127E4D" w:rsidRDefault="00127E4D" w:rsidP="006312E0">
      <w:pPr>
        <w:spacing w:line="240" w:lineRule="auto"/>
      </w:pPr>
      <w:r>
        <w:separator/>
      </w:r>
    </w:p>
  </w:endnote>
  <w:endnote w:type="continuationSeparator" w:id="0">
    <w:p w14:paraId="48089FC0" w14:textId="77777777" w:rsidR="00127E4D" w:rsidRDefault="00127E4D"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D97E20" w:rsidRPr="00052655" w:rsidRDefault="00D97E20"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D97E20" w:rsidRPr="003B1648" w:rsidRDefault="00D97E2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1A76672B" w14:textId="77777777" w:rsidR="00D97E20" w:rsidRPr="003B1648" w:rsidRDefault="00D97E20"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C3881" w14:textId="77777777" w:rsidR="00127E4D" w:rsidRDefault="00127E4D" w:rsidP="006312E0">
      <w:pPr>
        <w:spacing w:line="240" w:lineRule="auto"/>
      </w:pPr>
    </w:p>
  </w:footnote>
  <w:footnote w:type="continuationSeparator" w:id="0">
    <w:p w14:paraId="11160708" w14:textId="77777777" w:rsidR="00127E4D" w:rsidRDefault="00127E4D" w:rsidP="006312E0">
      <w:pPr>
        <w:spacing w:line="240" w:lineRule="auto"/>
      </w:pPr>
      <w:r>
        <w:continuationSeparator/>
      </w:r>
    </w:p>
  </w:footnote>
  <w:footnote w:id="1">
    <w:p w14:paraId="34B6BEF8" w14:textId="4D0A1CE0" w:rsidR="00436C15" w:rsidRPr="00436C15" w:rsidRDefault="00436C15">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 w:id="2">
    <w:p w14:paraId="1C0ABC1A" w14:textId="071CFD4B" w:rsidR="00F80DD2" w:rsidRPr="003A4A5E" w:rsidRDefault="00F80DD2">
      <w:pPr>
        <w:pStyle w:val="Funotentext"/>
        <w:rPr>
          <w:lang w:val="en-US"/>
        </w:rPr>
      </w:pPr>
      <w:r>
        <w:rPr>
          <w:rStyle w:val="Funotenzeichen"/>
        </w:rPr>
        <w:footnoteRef/>
      </w:r>
      <w:r w:rsidRPr="003A4A5E">
        <w:rPr>
          <w:lang w:val="en-US"/>
        </w:rPr>
        <w:t xml:space="preserve"> Siehe Glossar </w:t>
      </w:r>
      <w:r w:rsidRPr="003A4A5E">
        <w:rPr>
          <w:highlight w:val="yellow"/>
          <w:lang w:val="en-US"/>
        </w:rPr>
        <w:t>Drop out layer</w:t>
      </w:r>
    </w:p>
  </w:footnote>
  <w:footnote w:id="3">
    <w:p w14:paraId="629DDFB5" w14:textId="311673B1" w:rsidR="00764657" w:rsidRPr="003A4A5E" w:rsidRDefault="00764657">
      <w:pPr>
        <w:pStyle w:val="Funotentext"/>
        <w:rPr>
          <w:lang w:val="en-US"/>
        </w:rPr>
      </w:pPr>
      <w:r>
        <w:rPr>
          <w:rStyle w:val="Funotenzeichen"/>
        </w:rPr>
        <w:footnoteRef/>
      </w:r>
      <w:r w:rsidRPr="003A4A5E">
        <w:rPr>
          <w:lang w:val="en-US"/>
        </w:rPr>
        <w:t xml:space="preserve"> </w:t>
      </w:r>
      <w:r w:rsidR="00F80DD2" w:rsidRPr="003A4A5E">
        <w:rPr>
          <w:lang w:val="en-US"/>
        </w:rPr>
        <w:t xml:space="preserve">Siehe Glossar </w:t>
      </w:r>
      <w:r w:rsidR="00F80DD2" w:rsidRPr="003A4A5E">
        <w:rPr>
          <w:highlight w:val="yellow"/>
          <w:lang w:val="en-US"/>
        </w:rPr>
        <w:t>Activation function</w:t>
      </w:r>
    </w:p>
  </w:footnote>
  <w:footnote w:id="4">
    <w:p w14:paraId="31B4531B" w14:textId="03DE939D" w:rsidR="00764657" w:rsidRPr="003A4A5E" w:rsidRDefault="00764657">
      <w:pPr>
        <w:pStyle w:val="Funotentext"/>
        <w:rPr>
          <w:lang w:val="de-DE"/>
        </w:rPr>
      </w:pPr>
      <w:r>
        <w:rPr>
          <w:rStyle w:val="Funotenzeichen"/>
        </w:rPr>
        <w:footnoteRef/>
      </w:r>
      <w:r w:rsidRPr="003A4A5E">
        <w:rPr>
          <w:lang w:val="de-DE"/>
        </w:rPr>
        <w:t xml:space="preserve"> </w:t>
      </w:r>
    </w:p>
  </w:footnote>
  <w:footnote w:id="5">
    <w:p w14:paraId="3CC81019" w14:textId="2E8C3A8B" w:rsidR="00764657" w:rsidRPr="003A4A5E" w:rsidRDefault="00764657">
      <w:pPr>
        <w:pStyle w:val="Funotentext"/>
        <w:rPr>
          <w:lang w:val="de-DE"/>
        </w:rPr>
      </w:pPr>
      <w:r>
        <w:rPr>
          <w:rStyle w:val="Funotenzeichen"/>
        </w:rPr>
        <w:footnoteRef/>
      </w:r>
      <w:r w:rsidRPr="003A4A5E">
        <w:rPr>
          <w:lang w:val="de-DE"/>
        </w:rPr>
        <w:t xml:space="preserve"> </w:t>
      </w:r>
      <w:r w:rsidR="00F80DD2" w:rsidRPr="003A4A5E">
        <w:rPr>
          <w:lang w:val="de-DE"/>
        </w:rPr>
        <w:t xml:space="preserve">Siehe Glossar </w:t>
      </w:r>
      <w:r w:rsidR="00F80DD2" w:rsidRPr="003A4A5E">
        <w:rPr>
          <w:highlight w:val="yellow"/>
          <w:lang w:val="de-DE"/>
        </w:rPr>
        <w:t>Loss function</w:t>
      </w:r>
    </w:p>
  </w:footnote>
  <w:footnote w:id="6">
    <w:p w14:paraId="3D2C6CB7" w14:textId="07B2D637" w:rsidR="001943A8" w:rsidRPr="001943A8" w:rsidRDefault="001943A8">
      <w:pPr>
        <w:pStyle w:val="Funotentext"/>
        <w:rPr>
          <w:lang w:val="de-DE"/>
        </w:rPr>
      </w:pPr>
      <w:r>
        <w:rPr>
          <w:rStyle w:val="Funotenzeichen"/>
        </w:rPr>
        <w:footnoteRef/>
      </w:r>
      <w:r>
        <w:t xml:space="preserve"> Die Genauigkeit der Schätzung nimmt zu, wenn mehr Optimierungen durchgeführt wurden. Dies liegt daran, dass die anfänglichen Trainingdaten für diese Schätzung nicht mit dem System erstellt wurden, auf welchen die HyperOptmize beim Benutzer installiert ist.</w:t>
      </w:r>
    </w:p>
  </w:footnote>
  <w:footnote w:id="7">
    <w:p w14:paraId="53F37893" w14:textId="75AC686F" w:rsidR="00204172" w:rsidRPr="00204172" w:rsidRDefault="00204172">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D97E20" w:rsidRPr="001F1B9C" w:rsidRDefault="00D97E20"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9"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sidR="002B0474">
      <w:t>Technische Dokumentation HyperOptimize</w:t>
    </w:r>
    <w:r w:rsidR="002B0474">
      <w:tab/>
    </w:r>
    <w:r w:rsidR="002B0474">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D97E20" w:rsidRDefault="00D97E20"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10"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1"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2"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5"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1"/>
  </w:num>
  <w:num w:numId="7">
    <w:abstractNumId w:val="14"/>
  </w:num>
  <w:num w:numId="8">
    <w:abstractNumId w:val="27"/>
  </w:num>
  <w:num w:numId="9">
    <w:abstractNumId w:val="22"/>
  </w:num>
  <w:num w:numId="10">
    <w:abstractNumId w:val="23"/>
  </w:num>
  <w:num w:numId="11">
    <w:abstractNumId w:val="21"/>
  </w:num>
  <w:num w:numId="12">
    <w:abstractNumId w:val="25"/>
  </w:num>
  <w:num w:numId="13">
    <w:abstractNumId w:val="5"/>
  </w:num>
  <w:num w:numId="14">
    <w:abstractNumId w:val="10"/>
  </w:num>
  <w:num w:numId="15">
    <w:abstractNumId w:val="26"/>
  </w:num>
  <w:num w:numId="16">
    <w:abstractNumId w:val="18"/>
  </w:num>
  <w:num w:numId="17">
    <w:abstractNumId w:val="13"/>
  </w:num>
  <w:num w:numId="18">
    <w:abstractNumId w:val="20"/>
  </w:num>
  <w:num w:numId="19">
    <w:abstractNumId w:val="24"/>
  </w:num>
  <w:num w:numId="20">
    <w:abstractNumId w:val="6"/>
  </w:num>
  <w:num w:numId="21">
    <w:abstractNumId w:val="17"/>
  </w:num>
  <w:num w:numId="22">
    <w:abstractNumId w:val="12"/>
  </w:num>
  <w:num w:numId="23">
    <w:abstractNumId w:val="8"/>
  </w:num>
  <w:num w:numId="24">
    <w:abstractNumId w:val="15"/>
  </w:num>
  <w:num w:numId="25">
    <w:abstractNumId w:val="19"/>
  </w:num>
  <w:num w:numId="26">
    <w:abstractNumId w:val="7"/>
  </w:num>
  <w:num w:numId="27">
    <w:abstractNumId w:val="9"/>
  </w:num>
  <w:num w:numId="28">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7C0A"/>
    <w:rsid w:val="00035727"/>
    <w:rsid w:val="0004346F"/>
    <w:rsid w:val="00052655"/>
    <w:rsid w:val="000620FA"/>
    <w:rsid w:val="00067F79"/>
    <w:rsid w:val="0007332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43A8"/>
    <w:rsid w:val="00195363"/>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502B0"/>
    <w:rsid w:val="002572D5"/>
    <w:rsid w:val="00272FC3"/>
    <w:rsid w:val="00283EAF"/>
    <w:rsid w:val="00292417"/>
    <w:rsid w:val="00296E81"/>
    <w:rsid w:val="002A0932"/>
    <w:rsid w:val="002B0461"/>
    <w:rsid w:val="002B0474"/>
    <w:rsid w:val="002C45AE"/>
    <w:rsid w:val="002C4CCE"/>
    <w:rsid w:val="002D70D7"/>
    <w:rsid w:val="002E2E97"/>
    <w:rsid w:val="002E455F"/>
    <w:rsid w:val="002E48BF"/>
    <w:rsid w:val="002E4F2E"/>
    <w:rsid w:val="002E6C41"/>
    <w:rsid w:val="003010C0"/>
    <w:rsid w:val="00314D27"/>
    <w:rsid w:val="00322BE8"/>
    <w:rsid w:val="0033009B"/>
    <w:rsid w:val="00344F14"/>
    <w:rsid w:val="0034788D"/>
    <w:rsid w:val="00360BA5"/>
    <w:rsid w:val="003653F6"/>
    <w:rsid w:val="00365700"/>
    <w:rsid w:val="00376162"/>
    <w:rsid w:val="00380DCC"/>
    <w:rsid w:val="003838FC"/>
    <w:rsid w:val="003A4A5E"/>
    <w:rsid w:val="003B1648"/>
    <w:rsid w:val="003B4580"/>
    <w:rsid w:val="003B5BA8"/>
    <w:rsid w:val="003B66F4"/>
    <w:rsid w:val="003C2E2A"/>
    <w:rsid w:val="003C3439"/>
    <w:rsid w:val="003C6684"/>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75B3"/>
    <w:rsid w:val="00517CB3"/>
    <w:rsid w:val="00520CA3"/>
    <w:rsid w:val="00530949"/>
    <w:rsid w:val="0053118D"/>
    <w:rsid w:val="005321B6"/>
    <w:rsid w:val="0053766A"/>
    <w:rsid w:val="00544549"/>
    <w:rsid w:val="00545865"/>
    <w:rsid w:val="005479A4"/>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20853"/>
    <w:rsid w:val="00724BBC"/>
    <w:rsid w:val="00730698"/>
    <w:rsid w:val="00732BCF"/>
    <w:rsid w:val="00761683"/>
    <w:rsid w:val="00764657"/>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4D76"/>
    <w:rsid w:val="00877D96"/>
    <w:rsid w:val="00880993"/>
    <w:rsid w:val="00886E73"/>
    <w:rsid w:val="008902ED"/>
    <w:rsid w:val="008911F7"/>
    <w:rsid w:val="00892908"/>
    <w:rsid w:val="00895AA9"/>
    <w:rsid w:val="00895DE0"/>
    <w:rsid w:val="008B0AF7"/>
    <w:rsid w:val="008B1321"/>
    <w:rsid w:val="008B691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FEB"/>
    <w:rsid w:val="00A54C2F"/>
    <w:rsid w:val="00A60727"/>
    <w:rsid w:val="00A65413"/>
    <w:rsid w:val="00A67F9A"/>
    <w:rsid w:val="00A80F74"/>
    <w:rsid w:val="00A82729"/>
    <w:rsid w:val="00AA10D7"/>
    <w:rsid w:val="00AD3C46"/>
    <w:rsid w:val="00AD64F2"/>
    <w:rsid w:val="00AE7EDC"/>
    <w:rsid w:val="00AF78B9"/>
    <w:rsid w:val="00B001E3"/>
    <w:rsid w:val="00B048C7"/>
    <w:rsid w:val="00B25861"/>
    <w:rsid w:val="00B25A50"/>
    <w:rsid w:val="00B25DB1"/>
    <w:rsid w:val="00B54B08"/>
    <w:rsid w:val="00B642A4"/>
    <w:rsid w:val="00B664C3"/>
    <w:rsid w:val="00B66715"/>
    <w:rsid w:val="00B807BC"/>
    <w:rsid w:val="00B81287"/>
    <w:rsid w:val="00B867C9"/>
    <w:rsid w:val="00B90201"/>
    <w:rsid w:val="00B91C61"/>
    <w:rsid w:val="00B92F01"/>
    <w:rsid w:val="00B960A2"/>
    <w:rsid w:val="00B97C3D"/>
    <w:rsid w:val="00BB0E18"/>
    <w:rsid w:val="00BB75EA"/>
    <w:rsid w:val="00BC4DD4"/>
    <w:rsid w:val="00BD2F69"/>
    <w:rsid w:val="00BF2D5F"/>
    <w:rsid w:val="00C03FCF"/>
    <w:rsid w:val="00C16556"/>
    <w:rsid w:val="00C212E1"/>
    <w:rsid w:val="00C235AF"/>
    <w:rsid w:val="00C267DE"/>
    <w:rsid w:val="00C30550"/>
    <w:rsid w:val="00C34E3F"/>
    <w:rsid w:val="00C4713A"/>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1C44"/>
    <w:rsid w:val="00D13744"/>
    <w:rsid w:val="00D22D1B"/>
    <w:rsid w:val="00D33DD3"/>
    <w:rsid w:val="00D37E22"/>
    <w:rsid w:val="00D44EA6"/>
    <w:rsid w:val="00D72157"/>
    <w:rsid w:val="00D772B2"/>
    <w:rsid w:val="00D77EF2"/>
    <w:rsid w:val="00D923FA"/>
    <w:rsid w:val="00D97E20"/>
    <w:rsid w:val="00DA0CFA"/>
    <w:rsid w:val="00DA4F15"/>
    <w:rsid w:val="00DA68B5"/>
    <w:rsid w:val="00DD0D5E"/>
    <w:rsid w:val="00DD41BF"/>
    <w:rsid w:val="00DE242C"/>
    <w:rsid w:val="00DF6AAA"/>
    <w:rsid w:val="00E07490"/>
    <w:rsid w:val="00E111BF"/>
    <w:rsid w:val="00E26253"/>
    <w:rsid w:val="00E43329"/>
    <w:rsid w:val="00E458BB"/>
    <w:rsid w:val="00E50D29"/>
    <w:rsid w:val="00E70227"/>
    <w:rsid w:val="00E720C4"/>
    <w:rsid w:val="00E8011C"/>
    <w:rsid w:val="00E810F6"/>
    <w:rsid w:val="00E81D9E"/>
    <w:rsid w:val="00E85D72"/>
    <w:rsid w:val="00E92FC0"/>
    <w:rsid w:val="00E938E3"/>
    <w:rsid w:val="00E9787C"/>
    <w:rsid w:val="00EA2054"/>
    <w:rsid w:val="00EC268E"/>
    <w:rsid w:val="00ED2C03"/>
    <w:rsid w:val="00ED6401"/>
    <w:rsid w:val="00EE486D"/>
    <w:rsid w:val="00EE5789"/>
    <w:rsid w:val="00EF45A5"/>
    <w:rsid w:val="00EF4B39"/>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D4464"/>
    <w:rsid w:val="00FF007B"/>
    <w:rsid w:val="00FF15F1"/>
    <w:rsid w:val="00FF21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10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www.coursera.org/learn/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80.png"/><Relationship Id="rId27" Type="http://schemas.openxmlformats.org/officeDocument/2006/relationships/image" Target="media/image1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549E9-D6E7-4782-A4C3-47844758F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16</Pages>
  <Words>3301</Words>
  <Characters>18817</Characters>
  <Application>Microsoft Office Word</Application>
  <DocSecurity>0</DocSecurity>
  <Lines>156</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22074</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Lukas Zoller</cp:lastModifiedBy>
  <cp:revision>14</cp:revision>
  <cp:lastPrinted>2013-07-05T08:55:00Z</cp:lastPrinted>
  <dcterms:created xsi:type="dcterms:W3CDTF">2020-01-11T11:21:00Z</dcterms:created>
  <dcterms:modified xsi:type="dcterms:W3CDTF">2020-01-13T10:57:00Z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